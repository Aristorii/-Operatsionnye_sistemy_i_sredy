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58C" w14:textId="77777777" w:rsidR="000003D9" w:rsidRDefault="000003D9" w:rsidP="000003D9">
      <w:pPr>
        <w:pStyle w:val="a3"/>
      </w:pPr>
      <w:r>
        <w:t>Домашнее задание</w:t>
      </w:r>
    </w:p>
    <w:p w14:paraId="36E66A3E" w14:textId="77777777" w:rsidR="000003D9" w:rsidRDefault="000003D9" w:rsidP="000003D9">
      <w:pPr>
        <w:pStyle w:val="a5"/>
      </w:pPr>
      <w:r>
        <w:t>по дисциплине «Операционные системы и среды»</w:t>
      </w:r>
    </w:p>
    <w:p w14:paraId="408690B5" w14:textId="2A60D19D"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2D2905" w:rsidRPr="002D2905">
        <w:rPr>
          <w:b/>
          <w:bCs/>
        </w:rPr>
        <w:t>Создание демонов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14:paraId="0C4798D2" w14:textId="77777777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56A54D6" w14:textId="4FA243BA" w:rsidR="008107FA" w:rsidRDefault="008107FA">
            <w:pPr>
              <w:jc w:val="left"/>
            </w:pPr>
            <w:r>
              <w:t>Студентка: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5B454A7E" w14:textId="6E3E8942" w:rsidR="008107FA" w:rsidRDefault="00213888">
            <w:pPr>
              <w:jc w:val="center"/>
            </w:pPr>
            <w:r>
              <w:t xml:space="preserve">Суетнова Арина </w:t>
            </w:r>
          </w:p>
        </w:tc>
      </w:tr>
      <w:tr w:rsidR="008107FA" w14:paraId="7808EAB0" w14:textId="77777777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31BE69FC" w14:textId="77777777" w:rsidR="008107FA" w:rsidRDefault="008107FA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70F4BD23" w14:textId="69F5DA78" w:rsidR="008107FA" w:rsidRDefault="00213888">
            <w:pPr>
              <w:jc w:val="center"/>
            </w:pPr>
            <w:r>
              <w:t>РПО - 26/11</w:t>
            </w:r>
          </w:p>
        </w:tc>
      </w:tr>
      <w:tr w:rsidR="008107FA" w14:paraId="4844D290" w14:textId="77777777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9204F43" w14:textId="77777777" w:rsidR="008107FA" w:rsidRDefault="008107FA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8D716A" w14:textId="787C3704" w:rsidR="008107FA" w:rsidRDefault="001712A0">
            <w:pPr>
              <w:jc w:val="center"/>
            </w:pPr>
            <w:r>
              <w:rPr>
                <w:lang w:val="en-US"/>
              </w:rPr>
              <w:t>1</w:t>
            </w:r>
            <w:r w:rsidR="00330965">
              <w:t>8.10</w:t>
            </w:r>
            <w:r w:rsidR="00213888">
              <w:t>.2026</w:t>
            </w:r>
          </w:p>
        </w:tc>
      </w:tr>
      <w:tr w:rsidR="008107FA" w14:paraId="32D83B48" w14:textId="77777777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34EBD1A" w14:textId="77777777" w:rsidR="008107FA" w:rsidRDefault="008107FA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EB9394E" w14:textId="77777777" w:rsidR="008107FA" w:rsidRDefault="008107FA">
            <w:pPr>
              <w:jc w:val="center"/>
            </w:pPr>
            <w:r>
              <w:t>Штейнберг Эмиль Эдуардович</w:t>
            </w:r>
          </w:p>
        </w:tc>
      </w:tr>
    </w:tbl>
    <w:p w14:paraId="2C66F9BF" w14:textId="77777777" w:rsidR="008107FA" w:rsidRPr="008107FA" w:rsidRDefault="008107FA" w:rsidP="008107FA"/>
    <w:p w14:paraId="485854EF" w14:textId="7B1B41B4" w:rsidR="00C5360B" w:rsidRDefault="001712A0" w:rsidP="00C5360B">
      <w:pPr>
        <w:pStyle w:val="20"/>
      </w:pPr>
      <w:r w:rsidRPr="001712A0">
        <w:rPr>
          <w:sz w:val="32"/>
          <w:szCs w:val="40"/>
          <w:u w:val="single"/>
        </w:rPr>
        <w:t>Задача</w:t>
      </w:r>
    </w:p>
    <w:p w14:paraId="45711077" w14:textId="77777777" w:rsidR="001712A0" w:rsidRDefault="001712A0" w:rsidP="00330965">
      <w:pPr>
        <w:pStyle w:val="2"/>
        <w:jc w:val="left"/>
      </w:pPr>
      <w:r w:rsidRPr="001712A0">
        <w:t>Создайте программу, которая будет раз в несколько секунд писать в системный журнал (</w:t>
      </w:r>
      <w:proofErr w:type="spellStart"/>
      <w:r w:rsidRPr="001712A0">
        <w:t>syslog</w:t>
      </w:r>
      <w:proofErr w:type="spellEnd"/>
      <w:r w:rsidRPr="001712A0">
        <w:t xml:space="preserve">), что данная программа активна. При запуске программы в журнал должна заноситься информация о событии запуска, при завершении (сигналы SIGTERM и SIGINT) — о событии </w:t>
      </w:r>
      <w:r>
        <w:t>завершения</w:t>
      </w:r>
    </w:p>
    <w:p w14:paraId="30D34581" w14:textId="1D917974" w:rsidR="00330965" w:rsidRPr="001712A0" w:rsidRDefault="00330965" w:rsidP="001712A0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 команды:</w:t>
      </w:r>
    </w:p>
    <w:p w14:paraId="6E25FD87" w14:textId="5BAE68EE" w:rsidR="001712A0" w:rsidRDefault="002D2905" w:rsidP="001712A0">
      <w:pPr>
        <w:pStyle w:val="ad"/>
      </w:pPr>
      <w:r w:rsidRPr="002D2905">
        <w:rPr>
          <w:lang w:val="en-US"/>
        </w:rPr>
        <w:t>nano /root/my_daemons/example_daemon.sh</w:t>
      </w:r>
    </w:p>
    <w:p w14:paraId="056F9E81" w14:textId="27A7FFD6" w:rsidR="002D2905" w:rsidRDefault="002D2905" w:rsidP="001712A0">
      <w:pPr>
        <w:pStyle w:val="ad"/>
      </w:pPr>
      <w:proofErr w:type="spellStart"/>
      <w:r w:rsidRPr="002D2905">
        <w:rPr>
          <w:lang w:val="en-US"/>
        </w:rPr>
        <w:t>chmod</w:t>
      </w:r>
      <w:proofErr w:type="spellEnd"/>
      <w:r w:rsidRPr="002D2905">
        <w:rPr>
          <w:lang w:val="en-US"/>
        </w:rPr>
        <w:t xml:space="preserve"> +x /root/my_daemons/example_daemon.sh</w:t>
      </w:r>
    </w:p>
    <w:p w14:paraId="0E3C15EE" w14:textId="7873CDA3" w:rsidR="002D2905" w:rsidRDefault="002D2905" w:rsidP="001712A0">
      <w:pPr>
        <w:pStyle w:val="ad"/>
      </w:pPr>
      <w:r w:rsidRPr="002D2905">
        <w:rPr>
          <w:lang w:val="en-US"/>
        </w:rPr>
        <w:t>/root/my_daemons/example_daemon.sh</w:t>
      </w:r>
    </w:p>
    <w:p w14:paraId="653487B1" w14:textId="6CAB9A86" w:rsidR="002D2905" w:rsidRPr="002D2905" w:rsidRDefault="002D2905" w:rsidP="001712A0">
      <w:pPr>
        <w:pStyle w:val="ad"/>
      </w:pPr>
      <w:proofErr w:type="spellStart"/>
      <w:r w:rsidRPr="002D2905">
        <w:rPr>
          <w:lang w:val="en-US"/>
        </w:rPr>
        <w:t>journalctl</w:t>
      </w:r>
      <w:proofErr w:type="spellEnd"/>
      <w:r w:rsidRPr="002D2905">
        <w:t xml:space="preserve"> --</w:t>
      </w:r>
      <w:r w:rsidRPr="002D2905">
        <w:rPr>
          <w:lang w:val="en-US"/>
        </w:rPr>
        <w:t>no</w:t>
      </w:r>
      <w:r w:rsidRPr="002D2905">
        <w:t>-</w:t>
      </w:r>
      <w:r w:rsidRPr="002D2905">
        <w:rPr>
          <w:lang w:val="en-US"/>
        </w:rPr>
        <w:t>pager</w:t>
      </w:r>
      <w:r w:rsidRPr="002D2905">
        <w:t xml:space="preserve"> | </w:t>
      </w:r>
      <w:r w:rsidRPr="002D2905">
        <w:rPr>
          <w:lang w:val="en-US"/>
        </w:rPr>
        <w:t>grep</w:t>
      </w:r>
      <w:r w:rsidRPr="002D2905">
        <w:t xml:space="preserve"> "</w:t>
      </w:r>
      <w:r w:rsidRPr="002D2905">
        <w:rPr>
          <w:lang w:val="en-US"/>
        </w:rPr>
        <w:t>my</w:t>
      </w:r>
      <w:r w:rsidRPr="002D2905">
        <w:t>_</w:t>
      </w:r>
      <w:r w:rsidRPr="002D2905">
        <w:rPr>
          <w:lang w:val="en-US"/>
        </w:rPr>
        <w:t>example</w:t>
      </w:r>
      <w:r w:rsidRPr="002D2905">
        <w:t>"</w:t>
      </w:r>
      <w:r w:rsidRPr="002D2905">
        <w:t xml:space="preserve"> (</w:t>
      </w:r>
      <w:r w:rsidRPr="002D2905">
        <w:t>потому что прямой фильтр -t не сработал</w:t>
      </w:r>
      <w:r>
        <w:t>)</w:t>
      </w:r>
    </w:p>
    <w:p w14:paraId="437E86B1" w14:textId="55E33724" w:rsidR="008107FA" w:rsidRDefault="002D2905" w:rsidP="002D2905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720FE171" wp14:editId="4B20F516">
            <wp:extent cx="5563870" cy="5679904"/>
            <wp:effectExtent l="0" t="0" r="0" b="2540"/>
            <wp:docPr id="129270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3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56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 w:rsidR="00213888">
        <w:rPr>
          <w:noProof/>
        </w:rPr>
        <w:t>1</w:t>
      </w:r>
      <w:r w:rsidR="008107FA">
        <w:fldChar w:fldCharType="end"/>
      </w:r>
      <w:r w:rsidR="008107FA">
        <w:t xml:space="preserve"> — </w:t>
      </w:r>
      <w:r w:rsidR="00330965">
        <w:t>Результат выполнения команд</w:t>
      </w:r>
    </w:p>
    <w:p w14:paraId="46403F60" w14:textId="77777777" w:rsidR="001712A0" w:rsidRDefault="001712A0" w:rsidP="00330965">
      <w:pPr>
        <w:pStyle w:val="ad"/>
        <w:jc w:val="center"/>
      </w:pPr>
    </w:p>
    <w:p w14:paraId="153A548E" w14:textId="37BCB5C4" w:rsidR="001712A0" w:rsidRDefault="002D2905" w:rsidP="00330965">
      <w:pPr>
        <w:pStyle w:val="ad"/>
        <w:jc w:val="center"/>
      </w:pPr>
      <w:r>
        <w:rPr>
          <w:noProof/>
        </w:rPr>
        <w:drawing>
          <wp:inline distT="0" distB="0" distL="0" distR="0" wp14:anchorId="5D95F29F" wp14:editId="5C89B678">
            <wp:extent cx="4800000" cy="1380952"/>
            <wp:effectExtent l="0" t="0" r="635" b="0"/>
            <wp:docPr id="49539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0E08" w14:textId="3257E958" w:rsidR="002D2905" w:rsidRDefault="002D2905" w:rsidP="00330965">
      <w:pPr>
        <w:pStyle w:val="ad"/>
        <w:jc w:val="center"/>
      </w:pPr>
      <w:r>
        <w:t xml:space="preserve">Рисунок </w:t>
      </w:r>
      <w:r>
        <w:t>2</w:t>
      </w:r>
      <w:r>
        <w:t xml:space="preserve"> — </w:t>
      </w:r>
      <w:proofErr w:type="spellStart"/>
      <w:r>
        <w:t>скриптик</w:t>
      </w:r>
      <w:proofErr w:type="spellEnd"/>
    </w:p>
    <w:p w14:paraId="5CB0C4D9" w14:textId="77777777" w:rsidR="002D2905" w:rsidRDefault="002D2905" w:rsidP="00330965">
      <w:pPr>
        <w:pStyle w:val="ad"/>
        <w:jc w:val="center"/>
      </w:pPr>
    </w:p>
    <w:p w14:paraId="3EDC4211" w14:textId="77777777" w:rsidR="002D2905" w:rsidRDefault="002D2905" w:rsidP="00330965">
      <w:pPr>
        <w:pStyle w:val="ad"/>
        <w:jc w:val="center"/>
      </w:pPr>
    </w:p>
    <w:p w14:paraId="10F7B1C3" w14:textId="0332C0D3" w:rsidR="001712A0" w:rsidRDefault="001712A0" w:rsidP="001712A0">
      <w:pPr>
        <w:pStyle w:val="20"/>
      </w:pPr>
      <w:r w:rsidRPr="001712A0">
        <w:rPr>
          <w:sz w:val="32"/>
          <w:szCs w:val="40"/>
          <w:u w:val="single"/>
        </w:rPr>
        <w:t>Демон на стороне пользователя</w:t>
      </w:r>
    </w:p>
    <w:p w14:paraId="096B48E8" w14:textId="11039DC5" w:rsidR="001712A0" w:rsidRDefault="001712A0" w:rsidP="001712A0">
      <w:pPr>
        <w:pStyle w:val="2"/>
        <w:jc w:val="left"/>
      </w:pPr>
      <w:r w:rsidRPr="001712A0">
        <w:t>Создайте директорию ~/.</w:t>
      </w:r>
      <w:proofErr w:type="spellStart"/>
      <w:r w:rsidRPr="001712A0">
        <w:t>config</w:t>
      </w:r>
      <w:proofErr w:type="spellEnd"/>
      <w:r w:rsidRPr="001712A0">
        <w:t>/</w:t>
      </w:r>
      <w:proofErr w:type="spellStart"/>
      <w:r w:rsidRPr="001712A0">
        <w:t>systemd</w:t>
      </w:r>
      <w:proofErr w:type="spellEnd"/>
      <w:r w:rsidRPr="001712A0">
        <w:t>/</w:t>
      </w:r>
      <w:proofErr w:type="spellStart"/>
      <w:r w:rsidRPr="001712A0">
        <w:t>user</w:t>
      </w:r>
      <w:proofErr w:type="spellEnd"/>
      <w:r w:rsidRPr="001712A0">
        <w:t>/, если его еще не существует</w:t>
      </w:r>
    </w:p>
    <w:p w14:paraId="73D88F32" w14:textId="77777777" w:rsidR="001712A0" w:rsidRDefault="001712A0" w:rsidP="001712A0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 команды:</w:t>
      </w:r>
    </w:p>
    <w:p w14:paraId="4E941242" w14:textId="3B09813F" w:rsidR="002D2905" w:rsidRDefault="002D2905" w:rsidP="002D2905">
      <w:pPr>
        <w:pStyle w:val="ad"/>
      </w:pPr>
      <w:proofErr w:type="spellStart"/>
      <w:r w:rsidRPr="002D2905">
        <w:rPr>
          <w:lang w:val="en-US"/>
        </w:rPr>
        <w:t>mkdir</w:t>
      </w:r>
      <w:proofErr w:type="spellEnd"/>
      <w:r w:rsidRPr="002D2905">
        <w:rPr>
          <w:lang w:val="en-US"/>
        </w:rPr>
        <w:t xml:space="preserve"> -p ~/.config/</w:t>
      </w:r>
      <w:proofErr w:type="spellStart"/>
      <w:r w:rsidRPr="002D2905">
        <w:rPr>
          <w:lang w:val="en-US"/>
        </w:rPr>
        <w:t>systemd</w:t>
      </w:r>
      <w:proofErr w:type="spellEnd"/>
      <w:r w:rsidRPr="002D2905">
        <w:rPr>
          <w:lang w:val="en-US"/>
        </w:rPr>
        <w:t>/user/</w:t>
      </w:r>
    </w:p>
    <w:p w14:paraId="5C44BB05" w14:textId="5E6B46D7" w:rsidR="002D2905" w:rsidRPr="002D2905" w:rsidRDefault="002D2905" w:rsidP="002D2905">
      <w:pPr>
        <w:pStyle w:val="ad"/>
      </w:pPr>
      <w:proofErr w:type="spellStart"/>
      <w:r w:rsidRPr="002D2905">
        <w:t>cd</w:t>
      </w:r>
      <w:proofErr w:type="spellEnd"/>
      <w:r w:rsidRPr="002D2905">
        <w:t xml:space="preserve"> ~/.</w:t>
      </w:r>
      <w:proofErr w:type="spellStart"/>
      <w:r w:rsidRPr="002D2905">
        <w:t>config</w:t>
      </w:r>
      <w:proofErr w:type="spellEnd"/>
      <w:r w:rsidRPr="002D2905">
        <w:t>/</w:t>
      </w:r>
      <w:proofErr w:type="spellStart"/>
      <w:r w:rsidRPr="002D2905">
        <w:t>systemd</w:t>
      </w:r>
      <w:proofErr w:type="spellEnd"/>
      <w:r w:rsidRPr="002D2905">
        <w:t>/</w:t>
      </w:r>
      <w:proofErr w:type="spellStart"/>
      <w:r w:rsidRPr="002D2905">
        <w:t>user</w:t>
      </w:r>
      <w:proofErr w:type="spellEnd"/>
      <w:r w:rsidRPr="002D2905">
        <w:t xml:space="preserve">/ &amp;&amp; </w:t>
      </w:r>
      <w:proofErr w:type="spellStart"/>
      <w:r w:rsidRPr="002D2905">
        <w:t>pwd</w:t>
      </w:r>
      <w:proofErr w:type="spellEnd"/>
    </w:p>
    <w:p w14:paraId="3C0837B7" w14:textId="373613B0" w:rsidR="002D2905" w:rsidRPr="002D2905" w:rsidRDefault="002D2905" w:rsidP="002D2905">
      <w:pPr>
        <w:rPr>
          <w:lang w:val="en-US"/>
        </w:rPr>
      </w:pPr>
    </w:p>
    <w:p w14:paraId="05C3342D" w14:textId="1929F0E4" w:rsidR="002D2905" w:rsidRDefault="002D2905" w:rsidP="002D2905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790B174B" wp14:editId="3989887D">
            <wp:extent cx="5428571" cy="685714"/>
            <wp:effectExtent l="0" t="0" r="1270" b="635"/>
            <wp:docPr id="8823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 — Результат выполнения команд</w:t>
      </w:r>
    </w:p>
    <w:p w14:paraId="690ED3C2" w14:textId="77777777" w:rsidR="001712A0" w:rsidRDefault="001712A0" w:rsidP="00330965">
      <w:pPr>
        <w:pStyle w:val="ad"/>
        <w:jc w:val="center"/>
      </w:pPr>
    </w:p>
    <w:p w14:paraId="7B674E18" w14:textId="77777777" w:rsidR="001712A0" w:rsidRPr="008107FA" w:rsidRDefault="001712A0" w:rsidP="002D2905">
      <w:pPr>
        <w:pStyle w:val="ad"/>
      </w:pPr>
    </w:p>
    <w:p w14:paraId="0897C6D7" w14:textId="77777777" w:rsidR="001712A0" w:rsidRDefault="001712A0" w:rsidP="001712A0">
      <w:pPr>
        <w:pStyle w:val="2"/>
      </w:pPr>
      <w:r w:rsidRPr="001712A0">
        <w:t xml:space="preserve">Создайте внутри нее файл с произвольным названием с </w:t>
      </w:r>
      <w:proofErr w:type="gramStart"/>
      <w:r w:rsidRPr="001712A0">
        <w:t>расширением .</w:t>
      </w:r>
      <w:proofErr w:type="spellStart"/>
      <w:r w:rsidRPr="001712A0">
        <w:t>service</w:t>
      </w:r>
      <w:proofErr w:type="spellEnd"/>
      <w:proofErr w:type="gramEnd"/>
      <w:r w:rsidRPr="001712A0">
        <w:t xml:space="preserve">. В таком случае, </w:t>
      </w:r>
      <w:proofErr w:type="spellStart"/>
      <w:r w:rsidRPr="001712A0">
        <w:t>systemd</w:t>
      </w:r>
      <w:proofErr w:type="spellEnd"/>
      <w:r w:rsidRPr="001712A0">
        <w:t xml:space="preserve"> определит название демона как имя данного файла до </w:t>
      </w:r>
      <w:proofErr w:type="gramStart"/>
      <w:r w:rsidRPr="001712A0">
        <w:t>расширения .</w:t>
      </w:r>
      <w:proofErr w:type="spellStart"/>
      <w:r w:rsidRPr="001712A0">
        <w:t>service</w:t>
      </w:r>
      <w:proofErr w:type="spellEnd"/>
      <w:proofErr w:type="gramEnd"/>
      <w:r w:rsidRPr="001712A0">
        <w:t xml:space="preserve">. Пример: </w:t>
      </w:r>
      <w:proofErr w:type="spellStart"/>
      <w:proofErr w:type="gramStart"/>
      <w:r w:rsidRPr="001712A0">
        <w:t>example.service</w:t>
      </w:r>
      <w:proofErr w:type="spellEnd"/>
      <w:proofErr w:type="gramEnd"/>
      <w:r w:rsidRPr="001712A0">
        <w:t xml:space="preserve"> — имя демона будет «</w:t>
      </w:r>
      <w:proofErr w:type="spellStart"/>
      <w:r w:rsidRPr="001712A0">
        <w:t>example</w:t>
      </w:r>
      <w:proofErr w:type="spellEnd"/>
      <w:r w:rsidRPr="001712A0">
        <w:t>».</w:t>
      </w:r>
    </w:p>
    <w:p w14:paraId="52740A3D" w14:textId="77777777" w:rsidR="002D2905" w:rsidRDefault="00D4384B" w:rsidP="002D2905">
      <w:pPr>
        <w:pStyle w:val="2"/>
        <w:numPr>
          <w:ilvl w:val="0"/>
          <w:numId w:val="0"/>
        </w:numPr>
        <w:ind w:left="426"/>
      </w:pPr>
      <w:r>
        <w:t>Использованные</w:t>
      </w:r>
      <w:r w:rsidRPr="00330965">
        <w:t xml:space="preserve"> </w:t>
      </w:r>
      <w:r>
        <w:t>команды</w:t>
      </w:r>
      <w:r w:rsidRPr="00330965">
        <w:t>:</w:t>
      </w:r>
    </w:p>
    <w:p w14:paraId="612DF02F" w14:textId="77777777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nano 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etc</w:t>
      </w:r>
      <w:proofErr w:type="spellEnd"/>
      <w:r w:rsidRPr="002D2905">
        <w:rPr>
          <w:rFonts w:ascii="Consolas" w:hAnsi="Consolas"/>
          <w:iCs w:val="0"/>
          <w:sz w:val="20"/>
          <w:lang w:val="en-US"/>
        </w:rPr>
        <w:t>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systemd</w:t>
      </w:r>
      <w:proofErr w:type="spellEnd"/>
      <w:r w:rsidRPr="002D2905">
        <w:rPr>
          <w:rFonts w:ascii="Consolas" w:hAnsi="Consolas"/>
          <w:iCs w:val="0"/>
          <w:sz w:val="20"/>
          <w:lang w:val="en-US"/>
        </w:rPr>
        <w:t>/system/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example.service</w:t>
      </w:r>
      <w:proofErr w:type="spellEnd"/>
      <w:r w:rsidRPr="002D2905">
        <w:rPr>
          <w:lang w:val="en-US"/>
        </w:rPr>
        <w:t xml:space="preserve"> </w:t>
      </w:r>
    </w:p>
    <w:p w14:paraId="1631860F" w14:textId="51F939DF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[Unit]</w:t>
      </w:r>
    </w:p>
    <w:p w14:paraId="04F0BD1A" w14:textId="77777777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Description=Example Service Daemon</w:t>
      </w:r>
    </w:p>
    <w:p w14:paraId="06D066D9" w14:textId="58FC4A07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</w:rPr>
      </w:pPr>
      <w:r w:rsidRPr="002D2905">
        <w:rPr>
          <w:rFonts w:ascii="Consolas" w:hAnsi="Consolas"/>
          <w:iCs w:val="0"/>
          <w:sz w:val="20"/>
          <w:lang w:val="en-US"/>
        </w:rPr>
        <w:t>After=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syslog.service</w:t>
      </w:r>
      <w:proofErr w:type="spellEnd"/>
    </w:p>
    <w:p w14:paraId="37977913" w14:textId="77777777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[Service]</w:t>
      </w:r>
      <w:r w:rsidRPr="002D2905">
        <w:rPr>
          <w:rFonts w:ascii="Consolas" w:hAnsi="Consolas"/>
          <w:iCs w:val="0"/>
          <w:sz w:val="20"/>
          <w:lang w:val="en-US"/>
        </w:rPr>
        <w:t xml:space="preserve"> </w:t>
      </w:r>
    </w:p>
    <w:p w14:paraId="01E35DEF" w14:textId="247F02B4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ExecStart=/root/my_daemons/example_daemon.sh</w:t>
      </w:r>
    </w:p>
    <w:p w14:paraId="67AE8977" w14:textId="61B0CEE6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</w:rPr>
      </w:pPr>
      <w:r w:rsidRPr="002D2905">
        <w:rPr>
          <w:rFonts w:ascii="Consolas" w:hAnsi="Consolas"/>
          <w:iCs w:val="0"/>
          <w:sz w:val="20"/>
          <w:lang w:val="en-US"/>
        </w:rPr>
        <w:t>Restart=no</w:t>
      </w:r>
    </w:p>
    <w:p w14:paraId="2DDC95EE" w14:textId="77777777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  <w:lang w:val="en-US"/>
        </w:rPr>
      </w:pPr>
      <w:r w:rsidRPr="002D2905">
        <w:rPr>
          <w:rFonts w:ascii="Consolas" w:hAnsi="Consolas"/>
          <w:iCs w:val="0"/>
          <w:sz w:val="20"/>
          <w:lang w:val="en-US"/>
        </w:rPr>
        <w:t>[Install]</w:t>
      </w:r>
    </w:p>
    <w:p w14:paraId="15C33492" w14:textId="77777777" w:rsidR="002D2905" w:rsidRDefault="002D2905" w:rsidP="002D2905">
      <w:pPr>
        <w:pStyle w:val="2"/>
        <w:numPr>
          <w:ilvl w:val="0"/>
          <w:numId w:val="0"/>
        </w:numPr>
        <w:spacing w:after="0"/>
        <w:ind w:left="426"/>
      </w:pPr>
      <w:proofErr w:type="spellStart"/>
      <w:r w:rsidRPr="002D2905">
        <w:rPr>
          <w:rFonts w:ascii="Consolas" w:hAnsi="Consolas"/>
          <w:iCs w:val="0"/>
          <w:sz w:val="20"/>
          <w:lang w:val="en-US"/>
        </w:rPr>
        <w:t>WantedBy</w:t>
      </w:r>
      <w:proofErr w:type="spellEnd"/>
      <w:r w:rsidRPr="002D2905">
        <w:rPr>
          <w:rFonts w:ascii="Consolas" w:hAnsi="Consolas"/>
          <w:iCs w:val="0"/>
          <w:sz w:val="20"/>
          <w:lang w:val="en-US"/>
        </w:rPr>
        <w:t>=multi-</w:t>
      </w:r>
      <w:proofErr w:type="spellStart"/>
      <w:proofErr w:type="gramStart"/>
      <w:r w:rsidRPr="002D2905">
        <w:rPr>
          <w:rFonts w:ascii="Consolas" w:hAnsi="Consolas"/>
          <w:iCs w:val="0"/>
          <w:sz w:val="20"/>
          <w:lang w:val="en-US"/>
        </w:rPr>
        <w:t>user.target</w:t>
      </w:r>
      <w:proofErr w:type="spellEnd"/>
      <w:proofErr w:type="gramEnd"/>
      <w:r w:rsidRPr="002D2905">
        <w:rPr>
          <w:lang w:val="en-US"/>
        </w:rPr>
        <w:t xml:space="preserve"> </w:t>
      </w:r>
    </w:p>
    <w:p w14:paraId="729E384E" w14:textId="0DA4D95D" w:rsidR="002D2905" w:rsidRPr="002D2905" w:rsidRDefault="002D2905" w:rsidP="002D2905">
      <w:pPr>
        <w:pStyle w:val="2"/>
        <w:numPr>
          <w:ilvl w:val="0"/>
          <w:numId w:val="0"/>
        </w:numPr>
        <w:spacing w:after="0"/>
        <w:ind w:left="426"/>
        <w:rPr>
          <w:rFonts w:ascii="Consolas" w:hAnsi="Consolas"/>
          <w:iCs w:val="0"/>
          <w:sz w:val="20"/>
        </w:rPr>
      </w:pPr>
      <w:r w:rsidRPr="002D2905">
        <w:rPr>
          <w:rFonts w:ascii="Consolas" w:hAnsi="Consolas"/>
          <w:iCs w:val="0"/>
          <w:sz w:val="20"/>
          <w:lang w:val="en-US"/>
        </w:rPr>
        <w:t>cat 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etc</w:t>
      </w:r>
      <w:proofErr w:type="spellEnd"/>
      <w:r w:rsidRPr="002D2905">
        <w:rPr>
          <w:rFonts w:ascii="Consolas" w:hAnsi="Consolas"/>
          <w:iCs w:val="0"/>
          <w:sz w:val="20"/>
          <w:lang w:val="en-US"/>
        </w:rPr>
        <w:t>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systemd</w:t>
      </w:r>
      <w:proofErr w:type="spellEnd"/>
      <w:r w:rsidRPr="002D2905">
        <w:rPr>
          <w:rFonts w:ascii="Consolas" w:hAnsi="Consolas"/>
          <w:iCs w:val="0"/>
          <w:sz w:val="20"/>
          <w:lang w:val="en-US"/>
        </w:rPr>
        <w:t>/system/</w:t>
      </w:r>
      <w:proofErr w:type="spellStart"/>
      <w:r w:rsidRPr="002D2905">
        <w:rPr>
          <w:rFonts w:ascii="Consolas" w:hAnsi="Consolas"/>
          <w:iCs w:val="0"/>
          <w:sz w:val="20"/>
          <w:lang w:val="en-US"/>
        </w:rPr>
        <w:t>example.service</w:t>
      </w:r>
      <w:proofErr w:type="spellEnd"/>
    </w:p>
    <w:p w14:paraId="0F06AA21" w14:textId="3BBB76B8" w:rsid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4CE84E45" wp14:editId="070F9C44">
            <wp:extent cx="5961905" cy="1914286"/>
            <wp:effectExtent l="0" t="0" r="1270" b="0"/>
            <wp:docPr id="62086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t>4</w:t>
      </w:r>
      <w:r>
        <w:t xml:space="preserve"> — Результат выполнения команд</w:t>
      </w:r>
    </w:p>
    <w:p w14:paraId="537442C5" w14:textId="77777777" w:rsidR="002D2905" w:rsidRDefault="002D2905" w:rsidP="002D2905">
      <w:pPr>
        <w:pStyle w:val="ad"/>
        <w:jc w:val="center"/>
      </w:pPr>
    </w:p>
    <w:p w14:paraId="39A7D503" w14:textId="4CAAEA16" w:rsidR="002D2905" w:rsidRDefault="002D2905" w:rsidP="002D2905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34FD0193" wp14:editId="6932358C">
            <wp:extent cx="4447619" cy="1980952"/>
            <wp:effectExtent l="0" t="0" r="0" b="635"/>
            <wp:docPr id="197501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4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t>5</w:t>
      </w:r>
      <w:r>
        <w:t xml:space="preserve"> — </w:t>
      </w:r>
      <w:r>
        <w:t>скрипт</w:t>
      </w:r>
    </w:p>
    <w:p w14:paraId="05DAE5A0" w14:textId="77777777" w:rsidR="002D2905" w:rsidRDefault="002D2905" w:rsidP="002D2905">
      <w:pPr>
        <w:pStyle w:val="ad"/>
        <w:jc w:val="center"/>
      </w:pPr>
    </w:p>
    <w:p w14:paraId="4097FBFD" w14:textId="4DA5B3E0" w:rsidR="002D2905" w:rsidRDefault="002D2905" w:rsidP="002D2905">
      <w:pPr>
        <w:pStyle w:val="20"/>
      </w:pPr>
      <w:r w:rsidRPr="002D2905">
        <w:rPr>
          <w:sz w:val="32"/>
          <w:szCs w:val="40"/>
          <w:u w:val="single"/>
        </w:rPr>
        <w:t>Запуск демона</w:t>
      </w:r>
    </w:p>
    <w:p w14:paraId="21AAFF44" w14:textId="1977D019" w:rsidR="002D2905" w:rsidRDefault="002D2905" w:rsidP="002D2905">
      <w:pPr>
        <w:pStyle w:val="2"/>
        <w:jc w:val="left"/>
      </w:pPr>
      <w:r w:rsidRPr="002D2905">
        <w:t xml:space="preserve">Теперь данный демон можно запустить на стороне пользователя. Для начала, надо дать </w:t>
      </w:r>
      <w:proofErr w:type="spellStart"/>
      <w:r w:rsidRPr="002D2905">
        <w:t>systemd</w:t>
      </w:r>
      <w:proofErr w:type="spellEnd"/>
      <w:r w:rsidRPr="002D2905">
        <w:t xml:space="preserve"> понять, что у нас изменились настройки, и их следует применить. Для этого </w:t>
      </w:r>
      <w:proofErr w:type="spellStart"/>
      <w:r w:rsidRPr="002D2905">
        <w:t>systemd</w:t>
      </w:r>
      <w:proofErr w:type="spellEnd"/>
      <w:r w:rsidRPr="002D2905">
        <w:t xml:space="preserve"> надо перезапустить: </w:t>
      </w: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daemon-reload</w:t>
      </w:r>
      <w:proofErr w:type="spellEnd"/>
    </w:p>
    <w:p w14:paraId="380F8BD3" w14:textId="77777777" w:rsid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 команды:</w:t>
      </w:r>
    </w:p>
    <w:p w14:paraId="5FD27B8E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daemon-reload</w:t>
      </w:r>
    </w:p>
    <w:p w14:paraId="4ADD4F82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status example</w:t>
      </w:r>
    </w:p>
    <w:p w14:paraId="746EBE66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start example</w:t>
      </w:r>
    </w:p>
    <w:p w14:paraId="116E8095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status example</w:t>
      </w:r>
    </w:p>
    <w:p w14:paraId="7D0A45F8" w14:textId="5418E1FA" w:rsidR="002D2905" w:rsidRPr="002D2905" w:rsidRDefault="002D2905" w:rsidP="002D2905">
      <w:pPr>
        <w:pStyle w:val="ad"/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t xml:space="preserve"> --</w:t>
      </w:r>
      <w:r w:rsidRPr="002D2905">
        <w:rPr>
          <w:lang w:val="en-US"/>
        </w:rPr>
        <w:t>user</w:t>
      </w:r>
      <w:r w:rsidRPr="002D2905">
        <w:t xml:space="preserve"> </w:t>
      </w:r>
      <w:r w:rsidRPr="002D2905">
        <w:rPr>
          <w:lang w:val="en-US"/>
        </w:rPr>
        <w:t>stop</w:t>
      </w:r>
      <w:r w:rsidRPr="002D2905">
        <w:t xml:space="preserve"> </w:t>
      </w:r>
      <w:r w:rsidRPr="002D2905">
        <w:rPr>
          <w:lang w:val="en-US"/>
        </w:rPr>
        <w:t>example</w:t>
      </w:r>
    </w:p>
    <w:p w14:paraId="2ADC6C60" w14:textId="69F4C9F1" w:rsid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396EC0B9" wp14:editId="02A408DD">
            <wp:extent cx="5282491" cy="4312920"/>
            <wp:effectExtent l="0" t="0" r="0" b="0"/>
            <wp:docPr id="32664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7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462" cy="43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t>6</w:t>
      </w:r>
      <w:r>
        <w:t xml:space="preserve"> — Результат выполнения команд</w:t>
      </w:r>
    </w:p>
    <w:p w14:paraId="1CDDACDE" w14:textId="4FBAF338" w:rsidR="002D2905" w:rsidRDefault="002D2905" w:rsidP="002D2905">
      <w:pPr>
        <w:pStyle w:val="2"/>
        <w:jc w:val="left"/>
      </w:pPr>
      <w:r w:rsidRPr="002D2905">
        <w:lastRenderedPageBreak/>
        <w:t xml:space="preserve">Теперь можно посмотреть, распознается ли по имени созданный демон: </w:t>
      </w: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{имя} Здесь имя как раз является именем конфигурационного файла до </w:t>
      </w:r>
      <w:proofErr w:type="gramStart"/>
      <w:r w:rsidRPr="002D2905">
        <w:t>расширения .</w:t>
      </w:r>
      <w:proofErr w:type="spellStart"/>
      <w:r w:rsidRPr="002D2905">
        <w:t>service</w:t>
      </w:r>
      <w:proofErr w:type="spellEnd"/>
      <w:proofErr w:type="gramEnd"/>
      <w:r w:rsidRPr="002D2905">
        <w:t xml:space="preserve">. Должны отображаться слова </w:t>
      </w:r>
      <w:proofErr w:type="spellStart"/>
      <w:r w:rsidRPr="002D2905">
        <w:t>loaded</w:t>
      </w:r>
      <w:proofErr w:type="spellEnd"/>
      <w:r w:rsidRPr="002D2905">
        <w:t xml:space="preserve">, </w:t>
      </w:r>
      <w:proofErr w:type="spellStart"/>
      <w:r w:rsidRPr="002D2905">
        <w:t>inactive</w:t>
      </w:r>
      <w:proofErr w:type="spellEnd"/>
      <w:r w:rsidRPr="002D2905">
        <w:t>.</w:t>
      </w:r>
    </w:p>
    <w:p w14:paraId="7F3D7A1D" w14:textId="77777777" w:rsid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 команды:</w:t>
      </w:r>
    </w:p>
    <w:p w14:paraId="13585044" w14:textId="07AF8F0A" w:rsidR="002D2905" w:rsidRDefault="002D2905" w:rsidP="002D2905">
      <w:pPr>
        <w:pStyle w:val="ad"/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start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605B5BAC" w14:textId="7324BF51" w:rsidR="002D2905" w:rsidRDefault="002D2905" w:rsidP="002D2905">
      <w:pPr>
        <w:pStyle w:val="ad"/>
      </w:pP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</w:t>
      </w:r>
      <w:proofErr w:type="spellStart"/>
      <w:proofErr w:type="gramStart"/>
      <w:r w:rsidRPr="002D2905">
        <w:t>daemon.service</w:t>
      </w:r>
      <w:proofErr w:type="spellEnd"/>
      <w:proofErr w:type="gramEnd"/>
    </w:p>
    <w:p w14:paraId="388F1DA6" w14:textId="29C81679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journalctl</w:t>
      </w:r>
      <w:proofErr w:type="spellEnd"/>
      <w:r w:rsidRPr="002D2905">
        <w:rPr>
          <w:lang w:val="en-US"/>
        </w:rPr>
        <w:t xml:space="preserve"> --user --no-pager | grep "</w:t>
      </w:r>
      <w:proofErr w:type="spellStart"/>
      <w:r w:rsidRPr="002D2905">
        <w:rPr>
          <w:lang w:val="en-US"/>
        </w:rPr>
        <w:t>my_example</w:t>
      </w:r>
      <w:proofErr w:type="spellEnd"/>
      <w:r w:rsidRPr="002D2905">
        <w:rPr>
          <w:lang w:val="en-US"/>
        </w:rPr>
        <w:t>" | tail -n 5</w:t>
      </w:r>
    </w:p>
    <w:p w14:paraId="75E2CD17" w14:textId="77777777" w:rsidR="002D2905" w:rsidRPr="002D2905" w:rsidRDefault="002D2905" w:rsidP="002D2905">
      <w:pPr>
        <w:pStyle w:val="ad"/>
        <w:rPr>
          <w:lang w:val="en-US"/>
        </w:rPr>
      </w:pPr>
    </w:p>
    <w:p w14:paraId="3E0BFDFF" w14:textId="7B00C714" w:rsid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4ED461EE" wp14:editId="44BDC3FF">
            <wp:extent cx="5608955" cy="666115"/>
            <wp:effectExtent l="0" t="0" r="0" b="635"/>
            <wp:docPr id="81071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490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t>7</w:t>
      </w:r>
      <w:r>
        <w:t xml:space="preserve"> — Результат выполнения команд</w:t>
      </w:r>
    </w:p>
    <w:p w14:paraId="4C45BFB9" w14:textId="77777777" w:rsidR="002D2905" w:rsidRPr="002D2905" w:rsidRDefault="002D2905" w:rsidP="002D2905"/>
    <w:p w14:paraId="4AE1070C" w14:textId="23A24786" w:rsidR="002D2905" w:rsidRDefault="002D2905" w:rsidP="002D2905">
      <w:pPr>
        <w:pStyle w:val="2"/>
        <w:jc w:val="left"/>
      </w:pPr>
      <w:r w:rsidRPr="002D2905">
        <w:t xml:space="preserve">Запускаем демон: </w:t>
      </w: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start</w:t>
      </w:r>
      <w:proofErr w:type="spellEnd"/>
      <w:r w:rsidRPr="002D2905">
        <w:t xml:space="preserve"> {имя}</w:t>
      </w:r>
    </w:p>
    <w:p w14:paraId="35D8261D" w14:textId="77777777" w:rsid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 команды:</w:t>
      </w:r>
    </w:p>
    <w:p w14:paraId="128018E0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start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2E658445" w14:textId="2A26E10F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status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07901699" w14:textId="77777777" w:rsidR="002D2905" w:rsidRPr="002D2905" w:rsidRDefault="002D2905" w:rsidP="002D2905">
      <w:pPr>
        <w:pStyle w:val="ad"/>
        <w:rPr>
          <w:lang w:val="en-US"/>
        </w:rPr>
      </w:pPr>
    </w:p>
    <w:p w14:paraId="3DBFA2A8" w14:textId="54645ACD" w:rsid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47FD9DA2" wp14:editId="3D31EA57">
            <wp:extent cx="5940425" cy="1412875"/>
            <wp:effectExtent l="0" t="0" r="3175" b="0"/>
            <wp:docPr id="73427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9049" name="Рисунок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2905">
        <w:rPr>
          <w:lang w:val="en-US"/>
        </w:rPr>
        <w:br/>
      </w:r>
      <w:r>
        <w:t>Рисунок</w:t>
      </w:r>
      <w:r w:rsidRPr="002D2905">
        <w:rPr>
          <w:lang w:val="en-US"/>
        </w:rPr>
        <w:t xml:space="preserve"> </w:t>
      </w:r>
      <w:r w:rsidRPr="002D2905">
        <w:rPr>
          <w:lang w:val="en-US"/>
        </w:rPr>
        <w:t>8</w:t>
      </w:r>
      <w:r w:rsidRPr="002D2905">
        <w:rPr>
          <w:lang w:val="en-US"/>
        </w:rPr>
        <w:t xml:space="preserve"> — </w:t>
      </w:r>
      <w:r>
        <w:t>Результат</w:t>
      </w:r>
      <w:r w:rsidRPr="002D2905">
        <w:rPr>
          <w:lang w:val="en-US"/>
        </w:rPr>
        <w:t xml:space="preserve"> </w:t>
      </w:r>
      <w:r>
        <w:t>выполнения</w:t>
      </w:r>
      <w:r w:rsidRPr="002D2905">
        <w:rPr>
          <w:lang w:val="en-US"/>
        </w:rPr>
        <w:t xml:space="preserve"> </w:t>
      </w:r>
      <w:r>
        <w:t>команд</w:t>
      </w:r>
    </w:p>
    <w:p w14:paraId="56E6D19D" w14:textId="77777777" w:rsidR="002D2905" w:rsidRDefault="002D2905" w:rsidP="002D2905">
      <w:pPr>
        <w:pStyle w:val="ad"/>
        <w:jc w:val="center"/>
      </w:pPr>
    </w:p>
    <w:p w14:paraId="6FE75F26" w14:textId="2978F572" w:rsidR="002D2905" w:rsidRDefault="002D2905" w:rsidP="002D2905">
      <w:pPr>
        <w:pStyle w:val="20"/>
      </w:pPr>
      <w:r w:rsidRPr="002D2905">
        <w:rPr>
          <w:sz w:val="32"/>
          <w:szCs w:val="40"/>
          <w:u w:val="single"/>
        </w:rPr>
        <w:t>Контроль и остановка демона</w:t>
      </w:r>
    </w:p>
    <w:p w14:paraId="790ADA12" w14:textId="21C08F60" w:rsidR="002D2905" w:rsidRPr="002D2905" w:rsidRDefault="002D2905" w:rsidP="002D2905">
      <w:pPr>
        <w:pStyle w:val="2"/>
        <w:jc w:val="left"/>
      </w:pPr>
      <w:r w:rsidRPr="002D2905">
        <w:t>Прочитайте файл /</w:t>
      </w:r>
      <w:proofErr w:type="spellStart"/>
      <w:r w:rsidRPr="002D2905">
        <w:t>var</w:t>
      </w:r>
      <w:proofErr w:type="spellEnd"/>
      <w:r w:rsidRPr="002D2905">
        <w:t>/</w:t>
      </w:r>
      <w:proofErr w:type="spellStart"/>
      <w:r w:rsidRPr="002D2905">
        <w:t>log</w:t>
      </w:r>
      <w:proofErr w:type="spellEnd"/>
      <w:r w:rsidRPr="002D2905">
        <w:t>/</w:t>
      </w:r>
      <w:proofErr w:type="spellStart"/>
      <w:r w:rsidRPr="002D2905">
        <w:t>syslog</w:t>
      </w:r>
      <w:proofErr w:type="spellEnd"/>
      <w:r w:rsidRPr="002D2905">
        <w:t>, и убедитесь, что сообщения от вашего демона попадают в журнал. Можно воспользоваться командой со Слайда 6.</w:t>
      </w:r>
    </w:p>
    <w:p w14:paraId="305CD9CE" w14:textId="77777777" w:rsidR="002D2905" w:rsidRP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  <w:lang w:val="en-US"/>
        </w:rPr>
      </w:pPr>
      <w:r w:rsidRPr="001712A0">
        <w:rPr>
          <w:color w:val="auto"/>
        </w:rPr>
        <w:t>Использованные</w:t>
      </w:r>
      <w:r w:rsidRPr="002D2905">
        <w:rPr>
          <w:color w:val="auto"/>
          <w:lang w:val="en-US"/>
        </w:rPr>
        <w:t xml:space="preserve"> </w:t>
      </w:r>
      <w:r w:rsidRPr="001712A0">
        <w:rPr>
          <w:color w:val="auto"/>
        </w:rPr>
        <w:t>команды</w:t>
      </w:r>
      <w:r w:rsidRPr="002D2905">
        <w:rPr>
          <w:color w:val="auto"/>
          <w:lang w:val="en-US"/>
        </w:rPr>
        <w:t>:</w:t>
      </w:r>
    </w:p>
    <w:p w14:paraId="139FD46F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journalctl</w:t>
      </w:r>
      <w:proofErr w:type="spellEnd"/>
      <w:r w:rsidRPr="002D2905">
        <w:rPr>
          <w:lang w:val="en-US"/>
        </w:rPr>
        <w:t xml:space="preserve"> --user --no-pager | grep "</w:t>
      </w:r>
      <w:proofErr w:type="spellStart"/>
      <w:r w:rsidRPr="002D2905">
        <w:rPr>
          <w:lang w:val="en-US"/>
        </w:rPr>
        <w:t>my_example</w:t>
      </w:r>
      <w:proofErr w:type="spellEnd"/>
      <w:r w:rsidRPr="002D2905">
        <w:rPr>
          <w:lang w:val="en-US"/>
        </w:rPr>
        <w:t>" | tail -n 10</w:t>
      </w:r>
    </w:p>
    <w:p w14:paraId="5F40E7E3" w14:textId="53ACC1EC" w:rsidR="002D2905" w:rsidRDefault="002D2905" w:rsidP="002D2905">
      <w:pPr>
        <w:pStyle w:val="ad"/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stop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634716AA" w14:textId="2AA22D26" w:rsidR="002D2905" w:rsidRPr="002D2905" w:rsidRDefault="002D2905" w:rsidP="002D2905">
      <w:pPr>
        <w:pStyle w:val="ad"/>
      </w:pP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</w:t>
      </w:r>
      <w:proofErr w:type="spellStart"/>
      <w:proofErr w:type="gramStart"/>
      <w:r w:rsidRPr="002D2905">
        <w:t>daemon.service</w:t>
      </w:r>
      <w:proofErr w:type="spellEnd"/>
      <w:proofErr w:type="gramEnd"/>
    </w:p>
    <w:p w14:paraId="4BE87C33" w14:textId="77777777" w:rsidR="002D2905" w:rsidRPr="002D2905" w:rsidRDefault="002D2905" w:rsidP="002D2905">
      <w:pPr>
        <w:pStyle w:val="ad"/>
      </w:pPr>
    </w:p>
    <w:p w14:paraId="7E84FC24" w14:textId="780A40BC" w:rsidR="002D2905" w:rsidRP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029CA058" wp14:editId="3DD67BF7">
            <wp:extent cx="5364480" cy="632399"/>
            <wp:effectExtent l="0" t="0" r="0" b="0"/>
            <wp:docPr id="211304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7839" name=""/>
                    <pic:cNvPicPr/>
                  </pic:nvPicPr>
                  <pic:blipFill rotWithShape="1">
                    <a:blip r:embed="rId11"/>
                    <a:srcRect l="-290" t="82165" r="-1297" b="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63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2905">
        <w:br/>
      </w:r>
      <w:r>
        <w:t>Рисунок</w:t>
      </w:r>
      <w:r w:rsidRPr="002D2905">
        <w:t xml:space="preserve"> </w:t>
      </w:r>
      <w:r>
        <w:t>9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1FBF8B1C" w14:textId="5D861DC5" w:rsidR="003D188C" w:rsidRPr="002D2905" w:rsidRDefault="003D188C" w:rsidP="00970971">
      <w:pPr>
        <w:pStyle w:val="ad"/>
      </w:pPr>
    </w:p>
    <w:p w14:paraId="244C2042" w14:textId="4D3DB450" w:rsidR="002D2905" w:rsidRPr="002D2905" w:rsidRDefault="002D2905" w:rsidP="002D2905">
      <w:pPr>
        <w:pStyle w:val="2"/>
        <w:jc w:val="left"/>
      </w:pPr>
      <w:r w:rsidRPr="002D2905">
        <w:lastRenderedPageBreak/>
        <w:t xml:space="preserve">Для остановки демона воспользуйтесь командой </w:t>
      </w:r>
      <w:proofErr w:type="spellStart"/>
      <w:r w:rsidRPr="002D2905">
        <w:t>systemctl</w:t>
      </w:r>
      <w:proofErr w:type="spellEnd"/>
      <w:r w:rsidRPr="002D2905">
        <w:t xml:space="preserve"> --</w:t>
      </w:r>
      <w:proofErr w:type="spellStart"/>
      <w:r w:rsidRPr="002D2905">
        <w:t>user</w:t>
      </w:r>
      <w:proofErr w:type="spellEnd"/>
      <w:r w:rsidRPr="002D2905">
        <w:t xml:space="preserve"> </w:t>
      </w:r>
      <w:proofErr w:type="spellStart"/>
      <w:r w:rsidRPr="002D2905">
        <w:t>stop</w:t>
      </w:r>
      <w:proofErr w:type="spellEnd"/>
      <w:r w:rsidRPr="002D2905">
        <w:t xml:space="preserve"> {имя}</w:t>
      </w:r>
    </w:p>
    <w:p w14:paraId="177E39B4" w14:textId="77777777" w:rsidR="002D2905" w:rsidRP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</w:t>
      </w:r>
      <w:r w:rsidRPr="002D2905">
        <w:rPr>
          <w:color w:val="auto"/>
        </w:rPr>
        <w:t xml:space="preserve"> </w:t>
      </w:r>
      <w:r w:rsidRPr="001712A0">
        <w:rPr>
          <w:color w:val="auto"/>
        </w:rPr>
        <w:t>команды</w:t>
      </w:r>
      <w:r w:rsidRPr="002D2905">
        <w:rPr>
          <w:color w:val="auto"/>
        </w:rPr>
        <w:t>:</w:t>
      </w:r>
    </w:p>
    <w:p w14:paraId="60786AEE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journalctl</w:t>
      </w:r>
      <w:proofErr w:type="spellEnd"/>
      <w:r w:rsidRPr="002D2905">
        <w:rPr>
          <w:lang w:val="en-US"/>
        </w:rPr>
        <w:t xml:space="preserve"> --user --no-pager | grep "</w:t>
      </w:r>
      <w:proofErr w:type="spellStart"/>
      <w:r w:rsidRPr="002D2905">
        <w:rPr>
          <w:lang w:val="en-US"/>
        </w:rPr>
        <w:t>my_example</w:t>
      </w:r>
      <w:proofErr w:type="spellEnd"/>
      <w:r w:rsidRPr="002D2905">
        <w:rPr>
          <w:lang w:val="en-US"/>
        </w:rPr>
        <w:t>" | tail -n 10</w:t>
      </w:r>
    </w:p>
    <w:p w14:paraId="06AB23AD" w14:textId="77777777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stop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6E8456F2" w14:textId="3E19ACA2" w:rsidR="002D2905" w:rsidRPr="002D2905" w:rsidRDefault="002D2905" w:rsidP="002D2905">
      <w:pPr>
        <w:pStyle w:val="ad"/>
        <w:rPr>
          <w:lang w:val="en-US"/>
        </w:rPr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rPr>
          <w:lang w:val="en-US"/>
        </w:rPr>
        <w:t xml:space="preserve"> --user status </w:t>
      </w:r>
      <w:proofErr w:type="spellStart"/>
      <w:proofErr w:type="gramStart"/>
      <w:r w:rsidRPr="002D2905">
        <w:rPr>
          <w:lang w:val="en-US"/>
        </w:rPr>
        <w:t>daemon.service</w:t>
      </w:r>
      <w:proofErr w:type="spellEnd"/>
      <w:proofErr w:type="gramEnd"/>
    </w:p>
    <w:p w14:paraId="66087D78" w14:textId="5CF85675" w:rsidR="002D2905" w:rsidRPr="002D2905" w:rsidRDefault="002D2905" w:rsidP="002D2905">
      <w:pPr>
        <w:pStyle w:val="ad"/>
        <w:rPr>
          <w:lang w:val="en-US"/>
        </w:rPr>
      </w:pPr>
    </w:p>
    <w:p w14:paraId="6EC252A9" w14:textId="6D3FEF9D" w:rsidR="002D2905" w:rsidRP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2FEA1714" wp14:editId="42843381">
            <wp:extent cx="5364480" cy="632399"/>
            <wp:effectExtent l="0" t="0" r="0" b="0"/>
            <wp:docPr id="109500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7839" name=""/>
                    <pic:cNvPicPr/>
                  </pic:nvPicPr>
                  <pic:blipFill rotWithShape="1">
                    <a:blip r:embed="rId11"/>
                    <a:srcRect l="-290" t="82165" r="-1297" b="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723" cy="635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2905">
        <w:br/>
      </w:r>
      <w:r>
        <w:t>Рисунок</w:t>
      </w:r>
      <w:r w:rsidRPr="002D2905">
        <w:t xml:space="preserve"> </w:t>
      </w:r>
      <w:r>
        <w:t>10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67261068" w14:textId="7E30BE2A" w:rsidR="002D2905" w:rsidRPr="002D2905" w:rsidRDefault="002D2905" w:rsidP="00970971">
      <w:pPr>
        <w:pStyle w:val="ad"/>
      </w:pPr>
    </w:p>
    <w:p w14:paraId="3214AEFB" w14:textId="54F73C91" w:rsidR="002D2905" w:rsidRDefault="002D2905" w:rsidP="002D2905">
      <w:pPr>
        <w:pStyle w:val="20"/>
      </w:pPr>
      <w:r w:rsidRPr="002D2905">
        <w:rPr>
          <w:sz w:val="32"/>
          <w:szCs w:val="40"/>
          <w:u w:val="single"/>
        </w:rPr>
        <w:t>Демон на стороне системы</w:t>
      </w:r>
    </w:p>
    <w:p w14:paraId="5E89B38A" w14:textId="32B1ECB8" w:rsidR="002D2905" w:rsidRPr="002D2905" w:rsidRDefault="002D2905" w:rsidP="002D2905">
      <w:pPr>
        <w:pStyle w:val="2"/>
        <w:jc w:val="left"/>
      </w:pPr>
      <w:r w:rsidRPr="002D2905">
        <w:t>Скопируйте созданный вами конфигурационный файл демона из ~/.</w:t>
      </w:r>
      <w:proofErr w:type="spellStart"/>
      <w:r w:rsidRPr="002D2905">
        <w:t>config</w:t>
      </w:r>
      <w:proofErr w:type="spellEnd"/>
      <w:r w:rsidRPr="002D2905">
        <w:t>/</w:t>
      </w:r>
      <w:proofErr w:type="spellStart"/>
      <w:r w:rsidRPr="002D2905">
        <w:t>systemd</w:t>
      </w:r>
      <w:proofErr w:type="spellEnd"/>
      <w:r w:rsidRPr="002D2905">
        <w:t>/</w:t>
      </w:r>
      <w:proofErr w:type="spellStart"/>
      <w:r w:rsidRPr="002D2905">
        <w:t>user</w:t>
      </w:r>
      <w:proofErr w:type="spellEnd"/>
      <w:r w:rsidRPr="002D2905">
        <w:t>/ в директорию /</w:t>
      </w:r>
      <w:proofErr w:type="spellStart"/>
      <w:r w:rsidRPr="002D2905">
        <w:t>etc</w:t>
      </w:r>
      <w:proofErr w:type="spellEnd"/>
      <w:r w:rsidRPr="002D2905">
        <w:t>/</w:t>
      </w:r>
      <w:proofErr w:type="spellStart"/>
      <w:r w:rsidRPr="002D2905">
        <w:t>systemd</w:t>
      </w:r>
      <w:proofErr w:type="spellEnd"/>
      <w:r w:rsidRPr="002D2905">
        <w:t>/</w:t>
      </w:r>
      <w:proofErr w:type="spellStart"/>
      <w:r w:rsidRPr="002D2905">
        <w:t>system</w:t>
      </w:r>
      <w:proofErr w:type="spellEnd"/>
      <w:r w:rsidRPr="002D2905">
        <w:t>/ или /</w:t>
      </w:r>
      <w:proofErr w:type="spellStart"/>
      <w:r w:rsidRPr="002D2905">
        <w:t>usr</w:t>
      </w:r>
      <w:proofErr w:type="spellEnd"/>
      <w:r w:rsidRPr="002D2905">
        <w:t>/</w:t>
      </w:r>
      <w:proofErr w:type="spellStart"/>
      <w:r w:rsidRPr="002D2905">
        <w:t>lib</w:t>
      </w:r>
      <w:proofErr w:type="spellEnd"/>
      <w:r w:rsidRPr="002D2905">
        <w:t>/</w:t>
      </w:r>
      <w:proofErr w:type="spellStart"/>
      <w:r w:rsidRPr="002D2905">
        <w:t>systemd</w:t>
      </w:r>
      <w:proofErr w:type="spellEnd"/>
      <w:r w:rsidRPr="002D2905">
        <w:t>/</w:t>
      </w:r>
      <w:proofErr w:type="spellStart"/>
      <w:r w:rsidRPr="002D2905">
        <w:t>system</w:t>
      </w:r>
      <w:proofErr w:type="spellEnd"/>
      <w:r w:rsidRPr="002D2905">
        <w:t>/. Его имя следует изменить, чтобы в системе не было двух одинаковых демонов, несмотря на то что запуск контролируется системой, а не пользователем</w:t>
      </w:r>
    </w:p>
    <w:p w14:paraId="63B9A599" w14:textId="77777777" w:rsidR="002D2905" w:rsidRP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  <w:lang w:val="en-US"/>
        </w:rPr>
      </w:pPr>
      <w:r w:rsidRPr="001712A0">
        <w:rPr>
          <w:color w:val="auto"/>
        </w:rPr>
        <w:t>Использованные</w:t>
      </w:r>
      <w:r w:rsidRPr="002D2905">
        <w:rPr>
          <w:color w:val="auto"/>
          <w:lang w:val="en-US"/>
        </w:rPr>
        <w:t xml:space="preserve"> </w:t>
      </w:r>
      <w:r w:rsidRPr="001712A0">
        <w:rPr>
          <w:color w:val="auto"/>
        </w:rPr>
        <w:t>команды</w:t>
      </w:r>
      <w:r w:rsidRPr="002D2905">
        <w:rPr>
          <w:color w:val="auto"/>
          <w:lang w:val="en-US"/>
        </w:rPr>
        <w:t>:</w:t>
      </w:r>
    </w:p>
    <w:p w14:paraId="38B6486C" w14:textId="021784F6" w:rsidR="002D2905" w:rsidRDefault="002D2905" w:rsidP="002D2905">
      <w:pPr>
        <w:pStyle w:val="ad"/>
      </w:pPr>
      <w:r w:rsidRPr="002D2905">
        <w:rPr>
          <w:lang w:val="en-US"/>
        </w:rPr>
        <w:t>~/.config/</w:t>
      </w:r>
      <w:proofErr w:type="spellStart"/>
      <w:r w:rsidRPr="002D2905">
        <w:rPr>
          <w:lang w:val="en-US"/>
        </w:rPr>
        <w:t>systemd</w:t>
      </w:r>
      <w:proofErr w:type="spellEnd"/>
      <w:r w:rsidRPr="002D2905">
        <w:rPr>
          <w:lang w:val="en-US"/>
        </w:rPr>
        <w:t>/user/</w:t>
      </w:r>
      <w:proofErr w:type="spellStart"/>
      <w:r w:rsidRPr="002D2905">
        <w:rPr>
          <w:lang w:val="en-US"/>
        </w:rPr>
        <w:t>daemon.service</w:t>
      </w:r>
      <w:proofErr w:type="spellEnd"/>
      <w:r w:rsidRPr="002D2905">
        <w:rPr>
          <w:lang w:val="en-US"/>
        </w:rPr>
        <w:t xml:space="preserve"> /</w:t>
      </w:r>
      <w:proofErr w:type="spellStart"/>
      <w:r w:rsidRPr="002D2905">
        <w:rPr>
          <w:lang w:val="en-US"/>
        </w:rPr>
        <w:t>etc</w:t>
      </w:r>
      <w:proofErr w:type="spellEnd"/>
      <w:r w:rsidRPr="002D2905">
        <w:rPr>
          <w:lang w:val="en-US"/>
        </w:rPr>
        <w:t>/</w:t>
      </w:r>
      <w:proofErr w:type="spellStart"/>
      <w:r w:rsidRPr="002D2905">
        <w:rPr>
          <w:lang w:val="en-US"/>
        </w:rPr>
        <w:t>systemd</w:t>
      </w:r>
      <w:proofErr w:type="spellEnd"/>
      <w:r w:rsidRPr="002D2905">
        <w:rPr>
          <w:lang w:val="en-US"/>
        </w:rPr>
        <w:t>/system/root-</w:t>
      </w:r>
      <w:proofErr w:type="spellStart"/>
      <w:r w:rsidRPr="002D2905">
        <w:rPr>
          <w:lang w:val="en-US"/>
        </w:rPr>
        <w:t>daemon.service</w:t>
      </w:r>
      <w:proofErr w:type="spellEnd"/>
    </w:p>
    <w:p w14:paraId="0E9CE0C3" w14:textId="77777777" w:rsidR="002D2905" w:rsidRPr="002D2905" w:rsidRDefault="002D2905" w:rsidP="002D2905">
      <w:pPr>
        <w:pStyle w:val="ad"/>
      </w:pPr>
    </w:p>
    <w:p w14:paraId="44051B45" w14:textId="2DC8B665" w:rsidR="002D2905" w:rsidRP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48278006" wp14:editId="2E673083">
            <wp:extent cx="5940425" cy="215265"/>
            <wp:effectExtent l="0" t="0" r="3175" b="0"/>
            <wp:docPr id="18884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612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905">
        <w:br/>
      </w:r>
      <w:r>
        <w:t>Рисунок</w:t>
      </w:r>
      <w:r w:rsidRPr="002D2905">
        <w:t xml:space="preserve"> </w:t>
      </w:r>
      <w:r>
        <w:t>11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28A5494D" w14:textId="77777777" w:rsidR="002D2905" w:rsidRPr="002D2905" w:rsidRDefault="002D2905" w:rsidP="002D2905">
      <w:pPr>
        <w:pStyle w:val="ad"/>
      </w:pPr>
    </w:p>
    <w:p w14:paraId="2C6312F6" w14:textId="77777777" w:rsidR="002D2905" w:rsidRPr="002D2905" w:rsidRDefault="002D2905" w:rsidP="00970971">
      <w:pPr>
        <w:pStyle w:val="ad"/>
      </w:pPr>
    </w:p>
    <w:p w14:paraId="74ECE2A6" w14:textId="5005D37B" w:rsidR="002D2905" w:rsidRPr="002D2905" w:rsidRDefault="002D2905" w:rsidP="002D2905">
      <w:pPr>
        <w:pStyle w:val="2"/>
        <w:jc w:val="left"/>
      </w:pPr>
      <w:r w:rsidRPr="002D2905">
        <w:t>Скопированный файл необходимо будет отредактировать. Откройте его, для того чтобы поменять некоторые свойства.</w:t>
      </w:r>
    </w:p>
    <w:p w14:paraId="3EBFE8C0" w14:textId="0210F9FA" w:rsidR="002D2905" w:rsidRP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14C23966" wp14:editId="7A20C755">
            <wp:extent cx="2647950" cy="1847850"/>
            <wp:effectExtent l="0" t="0" r="0" b="0"/>
            <wp:docPr id="79429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1498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905">
        <w:br/>
      </w:r>
      <w:r>
        <w:t>Рисунок</w:t>
      </w:r>
      <w:r w:rsidRPr="002D2905">
        <w:t xml:space="preserve"> </w:t>
      </w:r>
      <w:r>
        <w:t>1</w:t>
      </w:r>
      <w:r>
        <w:t>2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46F47BDC" w14:textId="77777777" w:rsidR="002D2905" w:rsidRPr="002D2905" w:rsidRDefault="002D2905" w:rsidP="00970971">
      <w:pPr>
        <w:pStyle w:val="ad"/>
      </w:pPr>
    </w:p>
    <w:p w14:paraId="42B7FD94" w14:textId="6314F20C" w:rsidR="002D2905" w:rsidRDefault="002D2905" w:rsidP="00970971">
      <w:pPr>
        <w:pStyle w:val="ad"/>
      </w:pPr>
    </w:p>
    <w:p w14:paraId="26906BB0" w14:textId="77777777" w:rsidR="002D2905" w:rsidRDefault="002D2905" w:rsidP="00970971">
      <w:pPr>
        <w:pStyle w:val="ad"/>
      </w:pPr>
    </w:p>
    <w:p w14:paraId="1B07AAA7" w14:textId="1D4056BE" w:rsidR="002D2905" w:rsidRDefault="002D2905" w:rsidP="002D2905">
      <w:pPr>
        <w:pStyle w:val="20"/>
      </w:pPr>
      <w:r w:rsidRPr="002D2905">
        <w:rPr>
          <w:sz w:val="32"/>
          <w:szCs w:val="40"/>
          <w:u w:val="single"/>
        </w:rPr>
        <w:lastRenderedPageBreak/>
        <w:t>Запуск демона</w:t>
      </w:r>
    </w:p>
    <w:p w14:paraId="102A83CA" w14:textId="2CC55500" w:rsidR="002D2905" w:rsidRDefault="002D2905" w:rsidP="002D2905">
      <w:pPr>
        <w:pStyle w:val="2"/>
        <w:jc w:val="left"/>
      </w:pPr>
      <w:r w:rsidRPr="002D2905">
        <w:t xml:space="preserve">Аналогично, данный демон необходимо инициализировать в </w:t>
      </w:r>
      <w:proofErr w:type="spellStart"/>
      <w:r w:rsidRPr="002D2905">
        <w:t>systemd</w:t>
      </w:r>
      <w:proofErr w:type="spellEnd"/>
      <w:r w:rsidRPr="002D2905">
        <w:t xml:space="preserve">: </w:t>
      </w: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daemon-reload</w:t>
      </w:r>
      <w:proofErr w:type="spellEnd"/>
    </w:p>
    <w:p w14:paraId="7755FF3E" w14:textId="79254704" w:rsidR="002D2905" w:rsidRPr="002D2905" w:rsidRDefault="002D2905" w:rsidP="002D2905">
      <w:pPr>
        <w:pStyle w:val="2"/>
        <w:jc w:val="left"/>
      </w:pPr>
      <w:r>
        <w:rPr>
          <w:iCs w:val="0"/>
          <w:color w:val="auto"/>
        </w:rPr>
        <w:t xml:space="preserve">Теперь </w:t>
      </w:r>
      <w:r w:rsidRPr="002D2905">
        <w:t xml:space="preserve">можно посмотреть, распознается ли по имени созданный демон: </w:t>
      </w: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{имя} Должны отображаться не только слова </w:t>
      </w:r>
      <w:proofErr w:type="spellStart"/>
      <w:r w:rsidRPr="002D2905">
        <w:t>loaded</w:t>
      </w:r>
      <w:proofErr w:type="spellEnd"/>
      <w:r w:rsidRPr="002D2905">
        <w:t xml:space="preserve">, </w:t>
      </w:r>
      <w:proofErr w:type="spellStart"/>
      <w:r w:rsidRPr="002D2905">
        <w:t>inactive</w:t>
      </w:r>
      <w:proofErr w:type="spellEnd"/>
      <w:r w:rsidRPr="002D2905">
        <w:t xml:space="preserve">, но и </w:t>
      </w:r>
      <w:proofErr w:type="spellStart"/>
      <w:r w:rsidRPr="002D2905">
        <w:t>disabled</w:t>
      </w:r>
      <w:proofErr w:type="spellEnd"/>
      <w:r w:rsidRPr="002D2905">
        <w:t>.</w:t>
      </w:r>
    </w:p>
    <w:p w14:paraId="6ADC8A94" w14:textId="77777777" w:rsidR="002D2905" w:rsidRDefault="002D2905" w:rsidP="002D2905">
      <w:pPr>
        <w:pStyle w:val="2"/>
        <w:jc w:val="left"/>
      </w:pPr>
      <w:r>
        <w:t>Ч</w:t>
      </w:r>
      <w:r w:rsidRPr="002D2905">
        <w:t xml:space="preserve">тобы система могла этот демон запускать автоматически, необходимо его включить: </w:t>
      </w: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enable</w:t>
      </w:r>
      <w:proofErr w:type="spellEnd"/>
      <w:r w:rsidRPr="002D2905">
        <w:t xml:space="preserve"> {имя}</w:t>
      </w:r>
    </w:p>
    <w:p w14:paraId="6A368505" w14:textId="6DFBDF37" w:rsidR="002D2905" w:rsidRPr="002D2905" w:rsidRDefault="002D2905" w:rsidP="002D2905">
      <w:pPr>
        <w:pStyle w:val="2"/>
        <w:jc w:val="left"/>
      </w:pPr>
      <w:r w:rsidRPr="002D2905">
        <w:t xml:space="preserve">Перезапустите систему командой </w:t>
      </w:r>
      <w:proofErr w:type="spellStart"/>
      <w:r w:rsidRPr="002D2905">
        <w:t>reboot</w:t>
      </w:r>
      <w:proofErr w:type="spellEnd"/>
      <w:r w:rsidRPr="002D2905">
        <w:t xml:space="preserve"> и убедитесь, что демон запустился автоматически.</w:t>
      </w:r>
    </w:p>
    <w:p w14:paraId="4A0E9BEC" w14:textId="77777777" w:rsidR="002D2905" w:rsidRP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1712A0">
        <w:rPr>
          <w:color w:val="auto"/>
        </w:rPr>
        <w:t>Использованные</w:t>
      </w:r>
      <w:r w:rsidRPr="002D2905">
        <w:rPr>
          <w:color w:val="auto"/>
        </w:rPr>
        <w:t xml:space="preserve"> </w:t>
      </w:r>
      <w:r w:rsidRPr="001712A0">
        <w:rPr>
          <w:color w:val="auto"/>
        </w:rPr>
        <w:t>команды</w:t>
      </w:r>
      <w:r w:rsidRPr="002D2905">
        <w:rPr>
          <w:color w:val="auto"/>
        </w:rPr>
        <w:t>:</w:t>
      </w:r>
    </w:p>
    <w:p w14:paraId="36E58501" w14:textId="78930D8B" w:rsidR="002D2905" w:rsidRDefault="002D2905" w:rsidP="002D2905">
      <w:pPr>
        <w:pStyle w:val="ad"/>
      </w:pPr>
      <w:proofErr w:type="spellStart"/>
      <w:r w:rsidRPr="002D2905">
        <w:rPr>
          <w:lang w:val="en-US"/>
        </w:rPr>
        <w:t>systemctl</w:t>
      </w:r>
      <w:proofErr w:type="spellEnd"/>
      <w:r w:rsidRPr="002D2905">
        <w:t xml:space="preserve"> </w:t>
      </w:r>
      <w:r w:rsidRPr="002D2905">
        <w:rPr>
          <w:lang w:val="en-US"/>
        </w:rPr>
        <w:t>daemon</w:t>
      </w:r>
      <w:r w:rsidRPr="002D2905">
        <w:t>-</w:t>
      </w:r>
      <w:r w:rsidRPr="002D2905">
        <w:rPr>
          <w:lang w:val="en-US"/>
        </w:rPr>
        <w:t>reload</w:t>
      </w:r>
    </w:p>
    <w:p w14:paraId="6C734CB3" w14:textId="012F34C3" w:rsidR="002D2905" w:rsidRDefault="002D2905" w:rsidP="002D2905">
      <w:pPr>
        <w:pStyle w:val="ad"/>
      </w:pP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</w:t>
      </w:r>
      <w:proofErr w:type="spellStart"/>
      <w:r w:rsidRPr="002D2905">
        <w:t>example</w:t>
      </w:r>
      <w:proofErr w:type="spellEnd"/>
    </w:p>
    <w:p w14:paraId="44935353" w14:textId="0DDAE0B0" w:rsidR="002D2905" w:rsidRDefault="002D2905" w:rsidP="002D2905">
      <w:pPr>
        <w:pStyle w:val="ad"/>
      </w:pP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enable</w:t>
      </w:r>
      <w:proofErr w:type="spellEnd"/>
      <w:r w:rsidRPr="002D2905">
        <w:t xml:space="preserve"> </w:t>
      </w:r>
      <w:proofErr w:type="spellStart"/>
      <w:r w:rsidRPr="002D2905">
        <w:t>example</w:t>
      </w:r>
      <w:proofErr w:type="spellEnd"/>
    </w:p>
    <w:p w14:paraId="5BC80D49" w14:textId="7BE51F1E" w:rsidR="002D2905" w:rsidRDefault="002D2905" w:rsidP="002D2905">
      <w:pPr>
        <w:pStyle w:val="ad"/>
      </w:pPr>
      <w:proofErr w:type="spellStart"/>
      <w:r w:rsidRPr="002D2905">
        <w:t>reboot</w:t>
      </w:r>
      <w:proofErr w:type="spellEnd"/>
    </w:p>
    <w:p w14:paraId="18F7323B" w14:textId="3642714C" w:rsidR="002D2905" w:rsidRDefault="002D2905" w:rsidP="002D2905">
      <w:pPr>
        <w:pStyle w:val="ad"/>
      </w:pP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status</w:t>
      </w:r>
      <w:proofErr w:type="spellEnd"/>
      <w:r w:rsidRPr="002D2905">
        <w:t xml:space="preserve"> </w:t>
      </w:r>
      <w:proofErr w:type="spellStart"/>
      <w:r w:rsidRPr="002D2905">
        <w:t>example</w:t>
      </w:r>
      <w:proofErr w:type="spellEnd"/>
    </w:p>
    <w:p w14:paraId="2C148401" w14:textId="77777777" w:rsidR="002D2905" w:rsidRDefault="002D2905" w:rsidP="002D2905">
      <w:pPr>
        <w:pStyle w:val="ad"/>
      </w:pPr>
    </w:p>
    <w:p w14:paraId="1E2C5B8B" w14:textId="5C45DD53" w:rsidR="002D2905" w:rsidRP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5073E92D" wp14:editId="7028F530">
            <wp:extent cx="4846320" cy="1848420"/>
            <wp:effectExtent l="0" t="0" r="0" b="0"/>
            <wp:docPr id="207143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2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278" cy="18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905">
        <w:br/>
      </w:r>
      <w:r>
        <w:t>Рисунок</w:t>
      </w:r>
      <w:r w:rsidRPr="002D2905">
        <w:t xml:space="preserve"> </w:t>
      </w:r>
      <w:r>
        <w:t>1</w:t>
      </w:r>
      <w:r>
        <w:t>3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26C0B7B8" w14:textId="63855075" w:rsidR="002D2905" w:rsidRPr="002D2905" w:rsidRDefault="002D2905" w:rsidP="002D2905">
      <w:pPr>
        <w:pStyle w:val="ad"/>
      </w:pPr>
    </w:p>
    <w:p w14:paraId="031E802E" w14:textId="42FCF82D" w:rsidR="002D2905" w:rsidRDefault="002D2905" w:rsidP="002D2905">
      <w:pPr>
        <w:pStyle w:val="ad"/>
        <w:jc w:val="center"/>
      </w:pPr>
      <w:r>
        <w:rPr>
          <w:noProof/>
        </w:rPr>
        <w:drawing>
          <wp:inline distT="0" distB="0" distL="0" distR="0" wp14:anchorId="7DC9A04C" wp14:editId="3B178E87">
            <wp:extent cx="4542790" cy="447040"/>
            <wp:effectExtent l="0" t="0" r="0" b="0"/>
            <wp:docPr id="18821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994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6B7" w14:textId="22B3F87A" w:rsidR="002D2905" w:rsidRDefault="002D2905" w:rsidP="002D2905">
      <w:pPr>
        <w:pStyle w:val="ad"/>
        <w:jc w:val="center"/>
      </w:pPr>
      <w:r>
        <w:t>Рисунок</w:t>
      </w:r>
      <w:r w:rsidRPr="002D2905">
        <w:t xml:space="preserve"> </w:t>
      </w:r>
      <w:r>
        <w:t>1</w:t>
      </w:r>
      <w:r>
        <w:t>4</w:t>
      </w:r>
      <w:r w:rsidRPr="002D2905">
        <w:t xml:space="preserve"> — </w:t>
      </w:r>
      <w:r>
        <w:t>Результат</w:t>
      </w:r>
      <w:r w:rsidRPr="002D2905">
        <w:t xml:space="preserve"> </w:t>
      </w:r>
      <w:r>
        <w:t>выполнения</w:t>
      </w:r>
      <w:r w:rsidRPr="002D2905">
        <w:t xml:space="preserve"> </w:t>
      </w:r>
      <w:r>
        <w:t>команд</w:t>
      </w:r>
    </w:p>
    <w:p w14:paraId="7D7DC4ED" w14:textId="77777777" w:rsidR="002D2905" w:rsidRDefault="002D2905" w:rsidP="002D2905">
      <w:pPr>
        <w:pStyle w:val="ad"/>
        <w:jc w:val="center"/>
      </w:pPr>
    </w:p>
    <w:p w14:paraId="39C3212E" w14:textId="77777777" w:rsidR="002D2905" w:rsidRPr="002D2905" w:rsidRDefault="002D2905" w:rsidP="002D2905">
      <w:pPr>
        <w:widowControl w:val="0"/>
        <w:spacing w:before="160" w:after="160" w:line="252" w:lineRule="auto"/>
        <w:contextualSpacing/>
        <w:jc w:val="left"/>
        <w:rPr>
          <w:rFonts w:ascii="Consolas" w:hAnsi="Consolas"/>
          <w:sz w:val="20"/>
        </w:rPr>
      </w:pPr>
    </w:p>
    <w:p w14:paraId="6ECA9370" w14:textId="54B58985" w:rsidR="002D2905" w:rsidRPr="002D2905" w:rsidRDefault="002D2905" w:rsidP="002D2905">
      <w:pPr>
        <w:keepNext/>
        <w:keepLines/>
        <w:numPr>
          <w:ilvl w:val="1"/>
          <w:numId w:val="1"/>
        </w:numPr>
        <w:tabs>
          <w:tab w:val="left" w:pos="851"/>
        </w:tabs>
        <w:spacing w:before="200" w:after="100"/>
        <w:outlineLvl w:val="1"/>
        <w:rPr>
          <w:rFonts w:eastAsiaTheme="majorEastAsia" w:cstheme="majorBidi"/>
          <w:b/>
          <w:szCs w:val="32"/>
        </w:rPr>
      </w:pPr>
      <w:r w:rsidRPr="002D2905">
        <w:rPr>
          <w:rFonts w:eastAsiaTheme="majorEastAsia" w:cstheme="majorBidi"/>
          <w:b/>
          <w:sz w:val="32"/>
          <w:szCs w:val="40"/>
          <w:u w:val="single"/>
        </w:rPr>
        <w:t>Контроль и остановка демона</w:t>
      </w:r>
    </w:p>
    <w:p w14:paraId="69A0672B" w14:textId="77777777" w:rsidR="002D2905" w:rsidRPr="002D2905" w:rsidRDefault="002D2905" w:rsidP="002D2905">
      <w:pPr>
        <w:pStyle w:val="2"/>
        <w:jc w:val="left"/>
      </w:pPr>
      <w:r w:rsidRPr="002D2905">
        <w:t>Снова перезапустите систему. Убедитесь, что в журнале есть сообщение о прекращении его работы перед выключением, и запуске при старте системы.</w:t>
      </w:r>
    </w:p>
    <w:p w14:paraId="3744055D" w14:textId="77777777" w:rsidR="002D2905" w:rsidRP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2D2905">
        <w:rPr>
          <w:color w:val="auto"/>
        </w:rPr>
        <w:t>Использованные команды:</w:t>
      </w:r>
    </w:p>
    <w:p w14:paraId="7926D210" w14:textId="7FCEB007" w:rsidR="002D2905" w:rsidRPr="002D2905" w:rsidRDefault="002D2905" w:rsidP="002D2905">
      <w:pPr>
        <w:pStyle w:val="2"/>
        <w:numPr>
          <w:ilvl w:val="0"/>
          <w:numId w:val="0"/>
        </w:numPr>
        <w:jc w:val="left"/>
      </w:pPr>
      <w:r w:rsidRPr="002D2905">
        <w:rPr>
          <w:rFonts w:ascii="Consolas" w:hAnsi="Consolas"/>
          <w:sz w:val="20"/>
          <w:lang w:val="en-US"/>
        </w:rPr>
        <w:t>reboot</w:t>
      </w:r>
    </w:p>
    <w:p w14:paraId="6155B15D" w14:textId="356D3B43" w:rsidR="002D2905" w:rsidRDefault="002D2905" w:rsidP="002D2905">
      <w:pPr>
        <w:widowControl w:val="0"/>
        <w:spacing w:before="160" w:after="160" w:line="252" w:lineRule="auto"/>
        <w:contextualSpacing/>
        <w:jc w:val="center"/>
        <w:rPr>
          <w:rFonts w:ascii="Consolas" w:hAnsi="Consolas"/>
          <w:sz w:val="20"/>
        </w:rPr>
      </w:pPr>
      <w:r>
        <w:rPr>
          <w:noProof/>
        </w:rPr>
        <w:lastRenderedPageBreak/>
        <w:drawing>
          <wp:inline distT="0" distB="0" distL="0" distR="0" wp14:anchorId="03DA65DA" wp14:editId="0F486321">
            <wp:extent cx="5581692" cy="2278380"/>
            <wp:effectExtent l="0" t="0" r="0" b="7620"/>
            <wp:docPr id="123602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8706" name="Рисунок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2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759" cy="22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2905">
        <w:rPr>
          <w:rFonts w:ascii="Consolas" w:hAnsi="Consolas"/>
          <w:sz w:val="20"/>
        </w:rPr>
        <w:br/>
        <w:t>Рисунок 1</w:t>
      </w:r>
      <w:r>
        <w:rPr>
          <w:rFonts w:ascii="Consolas" w:hAnsi="Consolas"/>
          <w:sz w:val="20"/>
        </w:rPr>
        <w:t>5</w:t>
      </w:r>
      <w:r w:rsidRPr="002D2905">
        <w:rPr>
          <w:rFonts w:ascii="Consolas" w:hAnsi="Consolas"/>
          <w:sz w:val="20"/>
        </w:rPr>
        <w:t xml:space="preserve"> — Результат выполнения команд</w:t>
      </w:r>
    </w:p>
    <w:p w14:paraId="55534DE7" w14:textId="77777777" w:rsidR="002D2905" w:rsidRDefault="002D2905" w:rsidP="002D2905">
      <w:pPr>
        <w:widowControl w:val="0"/>
        <w:spacing w:before="160" w:after="160" w:line="252" w:lineRule="auto"/>
        <w:contextualSpacing/>
        <w:jc w:val="center"/>
        <w:rPr>
          <w:rFonts w:ascii="Consolas" w:hAnsi="Consolas"/>
          <w:sz w:val="20"/>
        </w:rPr>
      </w:pPr>
    </w:p>
    <w:p w14:paraId="6353FEEB" w14:textId="1DDF5A92" w:rsidR="002D2905" w:rsidRPr="002D2905" w:rsidRDefault="002D2905" w:rsidP="002D2905">
      <w:pPr>
        <w:pStyle w:val="2"/>
        <w:jc w:val="left"/>
      </w:pPr>
      <w:r w:rsidRPr="002D2905">
        <w:t xml:space="preserve">Автоматический запуск демона можно выключить с использованием команды </w:t>
      </w:r>
      <w:proofErr w:type="spellStart"/>
      <w:r w:rsidRPr="002D2905">
        <w:t>systemctl</w:t>
      </w:r>
      <w:proofErr w:type="spellEnd"/>
      <w:r w:rsidRPr="002D2905">
        <w:t xml:space="preserve"> </w:t>
      </w:r>
      <w:proofErr w:type="spellStart"/>
      <w:r w:rsidRPr="002D2905">
        <w:t>disable</w:t>
      </w:r>
      <w:proofErr w:type="spellEnd"/>
      <w:r w:rsidRPr="002D2905">
        <w:t xml:space="preserve"> {имя}</w:t>
      </w:r>
    </w:p>
    <w:p w14:paraId="04987DAE" w14:textId="77777777" w:rsidR="002D2905" w:rsidRDefault="002D2905" w:rsidP="002D2905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2D2905">
        <w:rPr>
          <w:color w:val="auto"/>
        </w:rPr>
        <w:t>Использованные команды:</w:t>
      </w:r>
    </w:p>
    <w:p w14:paraId="2E257348" w14:textId="77777777" w:rsidR="002D2905" w:rsidRDefault="002D2905" w:rsidP="002D2905">
      <w:pPr>
        <w:pStyle w:val="2"/>
        <w:numPr>
          <w:ilvl w:val="0"/>
          <w:numId w:val="0"/>
        </w:numPr>
        <w:jc w:val="left"/>
        <w:rPr>
          <w:rFonts w:ascii="Consolas" w:hAnsi="Consolas"/>
          <w:sz w:val="20"/>
        </w:rPr>
      </w:pPr>
      <w:proofErr w:type="spellStart"/>
      <w:r w:rsidRPr="002D2905">
        <w:rPr>
          <w:rFonts w:ascii="Consolas" w:hAnsi="Consolas"/>
          <w:sz w:val="20"/>
          <w:lang w:val="en-US"/>
        </w:rPr>
        <w:t>systemctl</w:t>
      </w:r>
      <w:proofErr w:type="spellEnd"/>
      <w:r w:rsidRPr="002D2905">
        <w:rPr>
          <w:rFonts w:ascii="Consolas" w:hAnsi="Consolas"/>
          <w:sz w:val="20"/>
        </w:rPr>
        <w:t xml:space="preserve"> </w:t>
      </w:r>
      <w:r w:rsidRPr="002D2905">
        <w:rPr>
          <w:rFonts w:ascii="Consolas" w:hAnsi="Consolas"/>
          <w:sz w:val="20"/>
          <w:lang w:val="en-US"/>
        </w:rPr>
        <w:t>disable</w:t>
      </w:r>
      <w:r w:rsidRPr="002D2905">
        <w:rPr>
          <w:rFonts w:ascii="Consolas" w:hAnsi="Consolas"/>
          <w:sz w:val="20"/>
        </w:rPr>
        <w:t xml:space="preserve"> </w:t>
      </w:r>
      <w:r w:rsidRPr="002D2905">
        <w:rPr>
          <w:rFonts w:ascii="Consolas" w:hAnsi="Consolas"/>
          <w:sz w:val="20"/>
          <w:lang w:val="en-US"/>
        </w:rPr>
        <w:t>root</w:t>
      </w:r>
      <w:r w:rsidRPr="002D2905">
        <w:rPr>
          <w:rFonts w:ascii="Consolas" w:hAnsi="Consolas"/>
          <w:sz w:val="20"/>
        </w:rPr>
        <w:t>-</w:t>
      </w:r>
      <w:proofErr w:type="gramStart"/>
      <w:r w:rsidRPr="002D2905">
        <w:rPr>
          <w:rFonts w:ascii="Consolas" w:hAnsi="Consolas"/>
          <w:sz w:val="20"/>
          <w:lang w:val="en-US"/>
        </w:rPr>
        <w:t>daemon</w:t>
      </w:r>
      <w:r w:rsidRPr="002D2905">
        <w:rPr>
          <w:rFonts w:ascii="Consolas" w:hAnsi="Consolas"/>
          <w:sz w:val="20"/>
        </w:rPr>
        <w:t>.</w:t>
      </w:r>
      <w:r w:rsidRPr="002D2905">
        <w:rPr>
          <w:rFonts w:ascii="Consolas" w:hAnsi="Consolas"/>
          <w:sz w:val="20"/>
          <w:lang w:val="en-US"/>
        </w:rPr>
        <w:t>service</w:t>
      </w:r>
      <w:proofErr w:type="gramEnd"/>
      <w:r w:rsidRPr="002D2905">
        <w:rPr>
          <w:rFonts w:ascii="Consolas" w:hAnsi="Consolas"/>
          <w:sz w:val="20"/>
        </w:rPr>
        <w:t xml:space="preserve"> </w:t>
      </w:r>
    </w:p>
    <w:p w14:paraId="2AA68727" w14:textId="752456A8" w:rsidR="002D2905" w:rsidRPr="002D2905" w:rsidRDefault="002D2905" w:rsidP="002D2905">
      <w:pPr>
        <w:pStyle w:val="2"/>
        <w:numPr>
          <w:ilvl w:val="0"/>
          <w:numId w:val="0"/>
        </w:numPr>
        <w:jc w:val="center"/>
        <w:rPr>
          <w:color w:val="auto"/>
        </w:rPr>
      </w:pPr>
      <w:r>
        <w:rPr>
          <w:rFonts w:ascii="Consolas" w:hAnsi="Consolas"/>
          <w:noProof/>
          <w:sz w:val="20"/>
        </w:rPr>
        <w:drawing>
          <wp:inline distT="0" distB="0" distL="0" distR="0" wp14:anchorId="4E157EF1" wp14:editId="35FBD166">
            <wp:extent cx="5761355" cy="457200"/>
            <wp:effectExtent l="0" t="0" r="0" b="0"/>
            <wp:docPr id="103707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D2905">
        <w:rPr>
          <w:rFonts w:ascii="Consolas" w:hAnsi="Consolas"/>
          <w:sz w:val="20"/>
        </w:rPr>
        <w:br/>
        <w:t>Рисунок 1</w:t>
      </w:r>
      <w:r>
        <w:rPr>
          <w:rFonts w:ascii="Consolas" w:hAnsi="Consolas"/>
          <w:sz w:val="20"/>
        </w:rPr>
        <w:t>6</w:t>
      </w:r>
      <w:r w:rsidRPr="002D2905">
        <w:rPr>
          <w:rFonts w:ascii="Consolas" w:hAnsi="Consolas"/>
          <w:sz w:val="20"/>
        </w:rPr>
        <w:t xml:space="preserve"> — Результат выполнения команд</w:t>
      </w:r>
    </w:p>
    <w:p w14:paraId="7B0754FA" w14:textId="77777777" w:rsidR="002D2905" w:rsidRPr="002D2905" w:rsidRDefault="002D2905" w:rsidP="002D2905">
      <w:pPr>
        <w:widowControl w:val="0"/>
        <w:spacing w:before="160" w:after="160" w:line="252" w:lineRule="auto"/>
        <w:contextualSpacing/>
        <w:jc w:val="center"/>
        <w:rPr>
          <w:rFonts w:ascii="Consolas" w:hAnsi="Consolas"/>
          <w:sz w:val="20"/>
        </w:rPr>
      </w:pPr>
    </w:p>
    <w:p w14:paraId="35A35C38" w14:textId="1AE66005" w:rsidR="00C5360B" w:rsidRDefault="00C305C4" w:rsidP="00C305C4">
      <w:pPr>
        <w:pStyle w:val="a3"/>
      </w:pPr>
      <w:r>
        <w:t>Вывод</w:t>
      </w:r>
    </w:p>
    <w:p w14:paraId="327BC9DD" w14:textId="5382FA6A" w:rsidR="002D2905" w:rsidRPr="002D2905" w:rsidRDefault="002D2905" w:rsidP="002D2905">
      <w:r w:rsidRPr="002D2905">
        <w:t>В ходе выполнения данной работы я на практике освоила механизмы создания и управления фоновыми процессами (демонами) в Unix-подобных операционных системах.</w:t>
      </w:r>
      <w:r>
        <w:t xml:space="preserve"> </w:t>
      </w:r>
      <w:r w:rsidRPr="002D2905">
        <w:t xml:space="preserve">Я научилась писать </w:t>
      </w:r>
      <w:proofErr w:type="spellStart"/>
      <w:r w:rsidRPr="002D2905">
        <w:t>Bash</w:t>
      </w:r>
      <w:proofErr w:type="spellEnd"/>
      <w:r w:rsidRPr="002D2905">
        <w:t>-скрипты, которые работают автономно без участия пользователя, используя системный журнал (</w:t>
      </w:r>
      <w:proofErr w:type="spellStart"/>
      <w:r w:rsidRPr="002D2905">
        <w:t>syslog</w:t>
      </w:r>
      <w:proofErr w:type="spellEnd"/>
      <w:r w:rsidRPr="002D2905">
        <w:t>/</w:t>
      </w:r>
      <w:proofErr w:type="spellStart"/>
      <w:r w:rsidRPr="002D2905">
        <w:t>journalctl</w:t>
      </w:r>
      <w:proofErr w:type="spellEnd"/>
      <w:r w:rsidRPr="002D2905">
        <w:t>) для логирования своего состояния. Важным этапом стало изучение утилиты </w:t>
      </w:r>
      <w:proofErr w:type="spellStart"/>
      <w:r w:rsidRPr="002D2905">
        <w:t>systemctl</w:t>
      </w:r>
      <w:proofErr w:type="spellEnd"/>
      <w:r w:rsidRPr="002D2905">
        <w:t> и демона </w:t>
      </w:r>
      <w:proofErr w:type="spellStart"/>
      <w:r w:rsidRPr="002D2905">
        <w:t>systemd</w:t>
      </w:r>
      <w:proofErr w:type="spellEnd"/>
      <w:r w:rsidRPr="002D2905">
        <w:t xml:space="preserve">. Я разобралась, как создавать конфигурационные файлы служб </w:t>
      </w:r>
      <w:proofErr w:type="gramStart"/>
      <w:r w:rsidRPr="002D2905">
        <w:t>(.</w:t>
      </w:r>
      <w:proofErr w:type="spellStart"/>
      <w:r w:rsidRPr="002D2905">
        <w:t>service</w:t>
      </w:r>
      <w:proofErr w:type="spellEnd"/>
      <w:proofErr w:type="gramEnd"/>
      <w:r w:rsidRPr="002D2905">
        <w:t>), чтобы запускать свои программы как на стороне обычного пользователя, так и на системном уровне с правами </w:t>
      </w:r>
      <w:proofErr w:type="spellStart"/>
      <w:r w:rsidRPr="002D2905">
        <w:t>root</w:t>
      </w:r>
      <w:proofErr w:type="spellEnd"/>
      <w:r w:rsidRPr="002D2905">
        <w:t>.</w:t>
      </w:r>
    </w:p>
    <w:p w14:paraId="51FC031E" w14:textId="77777777" w:rsidR="002D2905" w:rsidRPr="002D2905" w:rsidRDefault="002D2905" w:rsidP="002D2905">
      <w:r w:rsidRPr="002D2905">
        <w:t>Кроме того, я научилась управлять жизненным циклом демонов: запускать их, проверять статус, останавливать и настраивать автоматический старт при загрузке системы, а также отключать автозагрузку при необходимости.</w:t>
      </w:r>
    </w:p>
    <w:p w14:paraId="749085DB" w14:textId="3759EB1F" w:rsidR="000003D9" w:rsidRPr="00D42255" w:rsidRDefault="000003D9" w:rsidP="002D2905"/>
    <w:sectPr w:rsidR="000003D9" w:rsidRPr="00D42255" w:rsidSect="00D42255">
      <w:pgSz w:w="11906" w:h="16838"/>
      <w:pgMar w:top="1134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662186"/>
    <w:multiLevelType w:val="multilevel"/>
    <w:tmpl w:val="837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C5DA5"/>
    <w:multiLevelType w:val="multilevel"/>
    <w:tmpl w:val="AF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15E80"/>
    <w:multiLevelType w:val="multilevel"/>
    <w:tmpl w:val="49F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F16AF"/>
    <w:multiLevelType w:val="hybridMultilevel"/>
    <w:tmpl w:val="EFB23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B3612"/>
    <w:multiLevelType w:val="hybridMultilevel"/>
    <w:tmpl w:val="1374C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258C5"/>
    <w:multiLevelType w:val="multilevel"/>
    <w:tmpl w:val="B30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D4F0C"/>
    <w:multiLevelType w:val="hybridMultilevel"/>
    <w:tmpl w:val="7BB425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CB035FF"/>
    <w:multiLevelType w:val="hybridMultilevel"/>
    <w:tmpl w:val="52609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296188">
    <w:abstractNumId w:val="9"/>
  </w:num>
  <w:num w:numId="2" w16cid:durableId="1225988865">
    <w:abstractNumId w:val="0"/>
  </w:num>
  <w:num w:numId="3" w16cid:durableId="2001038225">
    <w:abstractNumId w:val="1"/>
  </w:num>
  <w:num w:numId="4" w16cid:durableId="238636507">
    <w:abstractNumId w:val="10"/>
  </w:num>
  <w:num w:numId="5" w16cid:durableId="1994675301">
    <w:abstractNumId w:val="3"/>
  </w:num>
  <w:num w:numId="6" w16cid:durableId="574508455">
    <w:abstractNumId w:val="5"/>
  </w:num>
  <w:num w:numId="7" w16cid:durableId="2054113323">
    <w:abstractNumId w:val="6"/>
  </w:num>
  <w:num w:numId="8" w16cid:durableId="574710327">
    <w:abstractNumId w:val="7"/>
  </w:num>
  <w:num w:numId="9" w16cid:durableId="947856397">
    <w:abstractNumId w:val="2"/>
  </w:num>
  <w:num w:numId="10" w16cid:durableId="1857038501">
    <w:abstractNumId w:val="4"/>
  </w:num>
  <w:num w:numId="11" w16cid:durableId="600065698">
    <w:abstractNumId w:val="11"/>
  </w:num>
  <w:num w:numId="12" w16cid:durableId="2123844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8"/>
    <w:rsid w:val="000003D9"/>
    <w:rsid w:val="00106D32"/>
    <w:rsid w:val="001712A0"/>
    <w:rsid w:val="00172069"/>
    <w:rsid w:val="002035B3"/>
    <w:rsid w:val="00213888"/>
    <w:rsid w:val="00224446"/>
    <w:rsid w:val="00236ACA"/>
    <w:rsid w:val="002B49C7"/>
    <w:rsid w:val="002D2905"/>
    <w:rsid w:val="002F4368"/>
    <w:rsid w:val="00330965"/>
    <w:rsid w:val="003D188C"/>
    <w:rsid w:val="00412278"/>
    <w:rsid w:val="005A34A1"/>
    <w:rsid w:val="006E7496"/>
    <w:rsid w:val="007F5DF0"/>
    <w:rsid w:val="008107FA"/>
    <w:rsid w:val="00813C2E"/>
    <w:rsid w:val="0084653A"/>
    <w:rsid w:val="008827B2"/>
    <w:rsid w:val="00896D9E"/>
    <w:rsid w:val="008F5269"/>
    <w:rsid w:val="00931513"/>
    <w:rsid w:val="009340F8"/>
    <w:rsid w:val="00970971"/>
    <w:rsid w:val="009E5330"/>
    <w:rsid w:val="00A17F37"/>
    <w:rsid w:val="00A52CDC"/>
    <w:rsid w:val="00A93468"/>
    <w:rsid w:val="00C305C4"/>
    <w:rsid w:val="00C5360B"/>
    <w:rsid w:val="00C81A8A"/>
    <w:rsid w:val="00D42255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2C3B"/>
  <w15:chartTrackingRefBased/>
  <w15:docId w15:val="{23D81931-76E1-4988-A16A-BB00A67E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90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827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7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4;&#1057;&#1080;&#1057;\&#1056;&#1055;&#1054;26%201_&#1057;&#1091;&#1077;&#1090;&#1085;&#1086;&#1074;&#1072;%20&#1040;&#1088;&#1080;&#1085;&#1072;_&#1054;&#1057;_&#1044;&#1047;_29.0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FF8C-0A77-4E0D-A9D6-1D69DDE6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РПО26 1_Суетнова Арина_ОС_ДЗ_29.09</Template>
  <TotalTime>1452</TotalTime>
  <Pages>8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Яковлев</cp:lastModifiedBy>
  <cp:revision>1</cp:revision>
  <dcterms:created xsi:type="dcterms:W3CDTF">2026-09-29T21:22:00Z</dcterms:created>
  <dcterms:modified xsi:type="dcterms:W3CDTF">2026-10-20T10:43:00Z</dcterms:modified>
</cp:coreProperties>
</file>