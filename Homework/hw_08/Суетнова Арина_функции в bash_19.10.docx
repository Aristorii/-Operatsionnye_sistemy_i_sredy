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B58C" w14:textId="77777777" w:rsidR="000003D9" w:rsidRDefault="000003D9" w:rsidP="000003D9">
      <w:pPr>
        <w:pStyle w:val="a3"/>
      </w:pPr>
      <w:r>
        <w:t>Домашнее задание</w:t>
      </w:r>
    </w:p>
    <w:p w14:paraId="36E66A3E" w14:textId="77777777" w:rsidR="000003D9" w:rsidRDefault="000003D9" w:rsidP="000003D9">
      <w:pPr>
        <w:pStyle w:val="a5"/>
      </w:pPr>
      <w:r>
        <w:t>по дисциплине «Операционные системы и среды»</w:t>
      </w:r>
    </w:p>
    <w:p w14:paraId="408690B5" w14:textId="6BED48BC"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D94B44" w:rsidRPr="00D94B44">
        <w:rPr>
          <w:b/>
          <w:bCs/>
        </w:rPr>
        <w:t xml:space="preserve">Функции в </w:t>
      </w:r>
      <w:proofErr w:type="spellStart"/>
      <w:r w:rsidR="00D94B44" w:rsidRPr="00D94B44">
        <w:rPr>
          <w:b/>
          <w:bCs/>
        </w:rPr>
        <w:t>Bash</w:t>
      </w:r>
      <w:proofErr w:type="spellEnd"/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14:paraId="0C4798D2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56A54D6" w14:textId="4FA243BA" w:rsidR="008107FA" w:rsidRDefault="008107FA" w:rsidP="00807845">
            <w:pPr>
              <w:jc w:val="left"/>
            </w:pPr>
            <w:r>
              <w:t>Студентка: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14:paraId="5B454A7E" w14:textId="6E3E8942" w:rsidR="008107FA" w:rsidRDefault="00213888" w:rsidP="00807845">
            <w:pPr>
              <w:jc w:val="center"/>
            </w:pPr>
            <w:r>
              <w:t xml:space="preserve">Суетнова Арина </w:t>
            </w:r>
          </w:p>
        </w:tc>
      </w:tr>
      <w:tr w:rsidR="008107FA" w14:paraId="7808EAB0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31BE69FC" w14:textId="77777777"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14:paraId="70F4BD23" w14:textId="69F5DA78" w:rsidR="008107FA" w:rsidRDefault="00213888" w:rsidP="00807845">
            <w:pPr>
              <w:jc w:val="center"/>
            </w:pPr>
            <w:r>
              <w:t>РПО - 26/11</w:t>
            </w:r>
          </w:p>
        </w:tc>
      </w:tr>
      <w:tr w:rsidR="008107FA" w14:paraId="4844D290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9204F43" w14:textId="77777777"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78D716A" w14:textId="15D1D515" w:rsidR="008107FA" w:rsidRDefault="00D94B44" w:rsidP="00807845">
            <w:pPr>
              <w:jc w:val="center"/>
            </w:pPr>
            <w:r>
              <w:t>19</w:t>
            </w:r>
            <w:r w:rsidR="00330965">
              <w:t>.10</w:t>
            </w:r>
            <w:r w:rsidR="00213888">
              <w:t>.2026</w:t>
            </w:r>
          </w:p>
        </w:tc>
      </w:tr>
      <w:tr w:rsidR="008107FA" w14:paraId="32D83B48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134EBD1A" w14:textId="77777777"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EB9394E" w14:textId="77777777"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14:paraId="2C66F9BF" w14:textId="501CDB7E" w:rsidR="008107FA" w:rsidRDefault="0006703F" w:rsidP="008107FA">
      <w:r>
        <w:rPr>
          <w:noProof/>
        </w:rPr>
        <w:drawing>
          <wp:anchor distT="0" distB="0" distL="114300" distR="114300" simplePos="0" relativeHeight="251658240" behindDoc="1" locked="0" layoutInCell="1" allowOverlap="1" wp14:anchorId="43F3C38C" wp14:editId="5C505D05">
            <wp:simplePos x="0" y="0"/>
            <wp:positionH relativeFrom="margin">
              <wp:posOffset>-403860</wp:posOffset>
            </wp:positionH>
            <wp:positionV relativeFrom="paragraph">
              <wp:posOffset>154305</wp:posOffset>
            </wp:positionV>
            <wp:extent cx="563880" cy="528955"/>
            <wp:effectExtent l="0" t="0" r="7620" b="4445"/>
            <wp:wrapTight wrapText="bothSides">
              <wp:wrapPolygon edited="0">
                <wp:start x="6568" y="0"/>
                <wp:lineTo x="2189" y="3112"/>
                <wp:lineTo x="0" y="7779"/>
                <wp:lineTo x="0" y="14780"/>
                <wp:lineTo x="4378" y="21004"/>
                <wp:lineTo x="5838" y="21004"/>
                <wp:lineTo x="15324" y="21004"/>
                <wp:lineTo x="16784" y="21004"/>
                <wp:lineTo x="21162" y="14780"/>
                <wp:lineTo x="21162" y="7779"/>
                <wp:lineTo x="18973" y="3112"/>
                <wp:lineTo x="14595" y="0"/>
                <wp:lineTo x="6568" y="0"/>
              </wp:wrapPolygon>
            </wp:wrapTight>
            <wp:docPr id="1230676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6323" name="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9524" b="98535" l="6873" r="93127">
                                  <a14:foregroundMark x1="35395" y1="20147" x2="65979" y2="74725"/>
                                  <a14:foregroundMark x1="65979" y1="74725" x2="41237" y2="38462"/>
                                  <a14:foregroundMark x1="61168" y1="31136" x2="74227" y2="53480"/>
                                  <a14:foregroundMark x1="74227" y1="53480" x2="31959" y2="61538"/>
                                  <a14:foregroundMark x1="23368" y1="41392" x2="37801" y2="72527"/>
                                  <a14:foregroundMark x1="22337" y1="67033" x2="16495" y2="45055"/>
                                  <a14:foregroundMark x1="22337" y1="36630" x2="82131" y2="51282"/>
                                  <a14:foregroundMark x1="82131" y1="51282" x2="75945" y2="65201"/>
                                  <a14:foregroundMark x1="75945" y1="70696" x2="45704" y2="15751"/>
                                  <a14:foregroundMark x1="45704" y1="15751" x2="26460" y2="71429"/>
                                  <a14:foregroundMark x1="26460" y1="71429" x2="50172" y2="81685"/>
                                  <a14:foregroundMark x1="76632" y1="76190" x2="78351" y2="24908"/>
                                  <a14:foregroundMark x1="71478" y1="19414" x2="71478" y2="19414"/>
                                  <a14:foregroundMark x1="63918" y1="19414" x2="63918" y2="19414"/>
                                  <a14:foregroundMark x1="62887" y1="17582" x2="22337" y2="57143"/>
                                  <a14:foregroundMark x1="22337" y1="57143" x2="22337" y2="57143"/>
                                  <a14:foregroundMark x1="6873" y1="60806" x2="36082" y2="19414"/>
                                  <a14:foregroundMark x1="25086" y1="89377" x2="57045" y2="98535"/>
                                  <a14:foregroundMark x1="83849" y1="73626" x2="83849" y2="34799"/>
                                  <a14:foregroundMark x1="89003" y1="43956" x2="93127" y2="597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90F5A" w14:textId="7597802B" w:rsidR="0006703F" w:rsidRDefault="0006703F" w:rsidP="008107FA">
      <w:r w:rsidRPr="0006703F">
        <w:t xml:space="preserve">Как вы думаете, в чем отличие использования команд </w:t>
      </w:r>
      <w:proofErr w:type="spellStart"/>
      <w:r w:rsidRPr="0006703F">
        <w:t>exit</w:t>
      </w:r>
      <w:proofErr w:type="spellEnd"/>
      <w:r w:rsidRPr="0006703F">
        <w:t xml:space="preserve"> и </w:t>
      </w:r>
      <w:proofErr w:type="spellStart"/>
      <w:r w:rsidRPr="0006703F">
        <w:t>return</w:t>
      </w:r>
      <w:proofErr w:type="spellEnd"/>
      <w:r w:rsidRPr="0006703F">
        <w:t>?</w:t>
      </w:r>
    </w:p>
    <w:p w14:paraId="5F698E7C" w14:textId="246DA0F6" w:rsidR="0006703F" w:rsidRPr="0006703F" w:rsidRDefault="0006703F" w:rsidP="0006703F">
      <w:pPr>
        <w:numPr>
          <w:ilvl w:val="0"/>
          <w:numId w:val="11"/>
        </w:numPr>
      </w:pPr>
      <w:proofErr w:type="spellStart"/>
      <w:r w:rsidRPr="0006703F">
        <w:t>return</w:t>
      </w:r>
      <w:proofErr w:type="spellEnd"/>
      <w:r w:rsidRPr="0006703F">
        <w:t> работает </w:t>
      </w:r>
      <w:r w:rsidRPr="0006703F">
        <w:rPr>
          <w:b/>
          <w:bCs/>
        </w:rPr>
        <w:t>только внутри функций</w:t>
      </w:r>
      <w:r w:rsidRPr="0006703F">
        <w:t>. Он просто завершает работу этой конкретной функции и возвращает результат обратно в программу. Сам скрипт при этом продолжает выполняться дальше</w:t>
      </w:r>
    </w:p>
    <w:p w14:paraId="6F8C21F5" w14:textId="1CC4D5DC" w:rsidR="0006703F" w:rsidRPr="0006703F" w:rsidRDefault="0006703F" w:rsidP="0006703F">
      <w:pPr>
        <w:numPr>
          <w:ilvl w:val="0"/>
          <w:numId w:val="11"/>
        </w:numPr>
      </w:pPr>
      <w:proofErr w:type="spellStart"/>
      <w:r w:rsidRPr="0006703F">
        <w:t>exit</w:t>
      </w:r>
      <w:proofErr w:type="spellEnd"/>
      <w:r w:rsidRPr="0006703F">
        <w:t> завершает работу </w:t>
      </w:r>
      <w:r w:rsidRPr="0006703F">
        <w:rPr>
          <w:b/>
          <w:bCs/>
        </w:rPr>
        <w:t>всего скрипта целиком</w:t>
      </w:r>
      <w:r w:rsidRPr="0006703F">
        <w:t>. Если использовать его внутри функции, то скрипт не просто выйдет из неё, а полностью закроется</w:t>
      </w:r>
    </w:p>
    <w:p w14:paraId="5004DA30" w14:textId="77777777" w:rsidR="0006703F" w:rsidRPr="008107FA" w:rsidRDefault="0006703F" w:rsidP="008107FA"/>
    <w:p w14:paraId="485854EF" w14:textId="4203AEC4" w:rsidR="00C5360B" w:rsidRDefault="00D94B44" w:rsidP="00C5360B">
      <w:pPr>
        <w:pStyle w:val="20"/>
      </w:pPr>
      <w:r w:rsidRPr="00D94B44">
        <w:rPr>
          <w:sz w:val="32"/>
          <w:szCs w:val="40"/>
          <w:u w:val="single"/>
        </w:rPr>
        <w:t>Задание на функции и скрипты</w:t>
      </w:r>
    </w:p>
    <w:p w14:paraId="2B3BF551" w14:textId="77777777" w:rsidR="00D94B44" w:rsidRDefault="00D94B44" w:rsidP="00330965">
      <w:pPr>
        <w:pStyle w:val="2"/>
        <w:jc w:val="left"/>
      </w:pPr>
      <w:r w:rsidRPr="00D94B44">
        <w:t>Напишите</w:t>
      </w:r>
      <w:r w:rsidR="00330965" w:rsidRPr="00330965">
        <w:t xml:space="preserve"> </w:t>
      </w:r>
      <w:r w:rsidRPr="00D94B44">
        <w:t>функцию, которая выводит текст в заданный в аргументе пользователем поток (стандартный поток вывода, стандартный поток ошибок, файл).</w:t>
      </w:r>
    </w:p>
    <w:p w14:paraId="30D34581" w14:textId="363EFE7E" w:rsidR="00330965" w:rsidRPr="00D61818" w:rsidRDefault="00330965" w:rsidP="00D94B44">
      <w:pPr>
        <w:pStyle w:val="2"/>
        <w:numPr>
          <w:ilvl w:val="0"/>
          <w:numId w:val="0"/>
        </w:numPr>
        <w:jc w:val="left"/>
        <w:rPr>
          <w:color w:val="auto"/>
        </w:rPr>
      </w:pPr>
      <w:r w:rsidRPr="00D61818">
        <w:rPr>
          <w:color w:val="auto"/>
        </w:rPr>
        <w:t>Использованные команды:</w:t>
      </w:r>
    </w:p>
    <w:p w14:paraId="7FC0566E" w14:textId="77777777" w:rsidR="00D94B44" w:rsidRPr="00D94B44" w:rsidRDefault="00D94B44" w:rsidP="00D94B44">
      <w:pPr>
        <w:pStyle w:val="ad"/>
        <w:rPr>
          <w:color w:val="EE0000"/>
        </w:rPr>
      </w:pPr>
      <w:r w:rsidRPr="00D94B44">
        <w:rPr>
          <w:lang w:val="en-US"/>
        </w:rPr>
        <w:t>echo</w:t>
      </w:r>
      <w:r w:rsidRPr="00D94B44">
        <w:t xml:space="preserve"> "$</w:t>
      </w:r>
      <w:r w:rsidRPr="00D94B44">
        <w:rPr>
          <w:lang w:val="en-US"/>
        </w:rPr>
        <w:t>message</w:t>
      </w:r>
      <w:r w:rsidRPr="00D94B44">
        <w:t xml:space="preserve">"               </w:t>
      </w:r>
      <w:r w:rsidRPr="00D94B44">
        <w:rPr>
          <w:color w:val="EE0000"/>
        </w:rPr>
        <w:t xml:space="preserve"># Вывод в </w:t>
      </w:r>
      <w:proofErr w:type="spellStart"/>
      <w:r w:rsidRPr="00D94B44">
        <w:rPr>
          <w:color w:val="EE0000"/>
          <w:lang w:val="en-US"/>
        </w:rPr>
        <w:t>stdout</w:t>
      </w:r>
      <w:proofErr w:type="spellEnd"/>
    </w:p>
    <w:p w14:paraId="10C0A855" w14:textId="77777777" w:rsidR="00D94B44" w:rsidRPr="00D94B44" w:rsidRDefault="00D94B44" w:rsidP="00D94B44">
      <w:pPr>
        <w:pStyle w:val="ad"/>
      </w:pPr>
      <w:r w:rsidRPr="00D94B44">
        <w:rPr>
          <w:lang w:val="en-US"/>
        </w:rPr>
        <w:t>echo</w:t>
      </w:r>
      <w:r w:rsidRPr="00D94B44">
        <w:t xml:space="preserve"> "</w:t>
      </w:r>
      <w:r w:rsidRPr="00D94B44">
        <w:rPr>
          <w:lang w:val="en-US"/>
        </w:rPr>
        <w:t>ERROR</w:t>
      </w:r>
      <w:r w:rsidRPr="00D94B44">
        <w:t>: $</w:t>
      </w:r>
      <w:r w:rsidRPr="00D94B44">
        <w:rPr>
          <w:lang w:val="en-US"/>
        </w:rPr>
        <w:t>message</w:t>
      </w:r>
      <w:r w:rsidRPr="00D94B44">
        <w:t xml:space="preserve">"        </w:t>
      </w:r>
      <w:r w:rsidRPr="00D94B44">
        <w:rPr>
          <w:color w:val="EE0000"/>
        </w:rPr>
        <w:t># Вывод ошибки</w:t>
      </w:r>
    </w:p>
    <w:p w14:paraId="5F1B69EC" w14:textId="77777777" w:rsidR="00D94B44" w:rsidRPr="00D94B44" w:rsidRDefault="00D94B44" w:rsidP="00D94B44">
      <w:pPr>
        <w:pStyle w:val="ad"/>
        <w:rPr>
          <w:color w:val="EE0000"/>
        </w:rPr>
      </w:pPr>
      <w:r w:rsidRPr="00D94B44">
        <w:rPr>
          <w:lang w:val="en-US"/>
        </w:rPr>
        <w:t>echo</w:t>
      </w:r>
      <w:r w:rsidRPr="00D94B44">
        <w:t xml:space="preserve"> "$</w:t>
      </w:r>
      <w:r w:rsidRPr="00D94B44">
        <w:rPr>
          <w:lang w:val="en-US"/>
        </w:rPr>
        <w:t>message</w:t>
      </w:r>
      <w:r w:rsidRPr="00D94B44">
        <w:t>" &gt;&gt; "$</w:t>
      </w:r>
      <w:r w:rsidRPr="00D94B44">
        <w:rPr>
          <w:lang w:val="en-US"/>
        </w:rPr>
        <w:t>tar</w:t>
      </w:r>
      <w:r w:rsidRPr="00D94B44">
        <w:t xml:space="preserve">"     </w:t>
      </w:r>
      <w:r w:rsidRPr="00D94B44">
        <w:rPr>
          <w:color w:val="EE0000"/>
        </w:rPr>
        <w:t># Запись в файл (перенаправление &gt;&gt;)</w:t>
      </w:r>
    </w:p>
    <w:p w14:paraId="649BDC68" w14:textId="77777777" w:rsidR="00D94B44" w:rsidRDefault="00D94B44" w:rsidP="00D94B44">
      <w:pPr>
        <w:pStyle w:val="ad"/>
      </w:pPr>
    </w:p>
    <w:p w14:paraId="437E86B1" w14:textId="33AD4B38" w:rsidR="008107FA" w:rsidRDefault="00D94B44" w:rsidP="00D94B44">
      <w:pPr>
        <w:pStyle w:val="ad"/>
        <w:jc w:val="center"/>
      </w:pPr>
      <w:r>
        <w:rPr>
          <w:noProof/>
        </w:rPr>
        <w:drawing>
          <wp:inline distT="0" distB="0" distL="0" distR="0" wp14:anchorId="7B3B782A" wp14:editId="5C30A930">
            <wp:extent cx="4331335" cy="1211580"/>
            <wp:effectExtent l="0" t="0" r="0" b="7620"/>
            <wp:docPr id="402474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74379" name="Рисунок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b="7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35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07FA">
        <w:br/>
        <w:t xml:space="preserve">Рисунок </w:t>
      </w:r>
      <w:r w:rsidR="008107FA">
        <w:fldChar w:fldCharType="begin"/>
      </w:r>
      <w:r w:rsidR="008107FA">
        <w:instrText xml:space="preserve"> SEQ Рисунок \* ARABIC </w:instrText>
      </w:r>
      <w:r w:rsidR="008107FA">
        <w:fldChar w:fldCharType="separate"/>
      </w:r>
      <w:r w:rsidR="00213888">
        <w:rPr>
          <w:noProof/>
        </w:rPr>
        <w:t>1</w:t>
      </w:r>
      <w:r w:rsidR="008107FA">
        <w:fldChar w:fldCharType="end"/>
      </w:r>
      <w:r w:rsidR="008107FA">
        <w:t xml:space="preserve"> — </w:t>
      </w:r>
      <w:r w:rsidR="00330965">
        <w:t>Результат выполнения команд</w:t>
      </w:r>
    </w:p>
    <w:p w14:paraId="44F1D90B" w14:textId="77777777" w:rsidR="00D94B44" w:rsidRDefault="00D94B44" w:rsidP="00D94B44">
      <w:pPr>
        <w:pStyle w:val="ad"/>
        <w:jc w:val="center"/>
      </w:pPr>
    </w:p>
    <w:p w14:paraId="0FFE564E" w14:textId="0141FEEB" w:rsidR="00D94B44" w:rsidRPr="008107FA" w:rsidRDefault="00D94B44" w:rsidP="00D94B44">
      <w:pPr>
        <w:pStyle w:val="ad"/>
        <w:jc w:val="center"/>
      </w:pPr>
      <w:r>
        <w:rPr>
          <w:noProof/>
        </w:rPr>
        <w:lastRenderedPageBreak/>
        <w:drawing>
          <wp:inline distT="0" distB="0" distL="0" distR="0" wp14:anchorId="78DD1EDE" wp14:editId="45163D7F">
            <wp:extent cx="4186555" cy="2182495"/>
            <wp:effectExtent l="0" t="0" r="4445" b="8255"/>
            <wp:docPr id="72390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2287" name="Рисунок 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3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555" cy="218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t>2</w:t>
      </w:r>
      <w:r>
        <w:t xml:space="preserve"> — </w:t>
      </w:r>
      <w:r>
        <w:t>скрипт</w:t>
      </w:r>
    </w:p>
    <w:p w14:paraId="1A940066" w14:textId="77777777" w:rsidR="00D61818" w:rsidRDefault="00330965" w:rsidP="00D61818">
      <w:pPr>
        <w:pStyle w:val="2"/>
      </w:pPr>
      <w:r>
        <w:t xml:space="preserve"> </w:t>
      </w:r>
      <w:r w:rsidR="00D61818" w:rsidRPr="00D61818">
        <w:t xml:space="preserve">Напишите функцию, которая будет выводить текущую информацию о системе. Функция должна принимать аргумент в виде описания запрошенного параметра (например, рабочая директория — </w:t>
      </w:r>
      <w:proofErr w:type="spellStart"/>
      <w:r w:rsidR="00D61818" w:rsidRPr="00D61818">
        <w:t>pwd</w:t>
      </w:r>
      <w:proofErr w:type="spellEnd"/>
      <w:r w:rsidR="00D61818" w:rsidRPr="00D61818">
        <w:t xml:space="preserve">, текущий пользователь — </w:t>
      </w:r>
      <w:proofErr w:type="spellStart"/>
      <w:r w:rsidR="00D61818" w:rsidRPr="00D61818">
        <w:t>user</w:t>
      </w:r>
      <w:proofErr w:type="spellEnd"/>
      <w:r w:rsidR="00D61818" w:rsidRPr="00D61818">
        <w:t xml:space="preserve">, версия — </w:t>
      </w:r>
      <w:proofErr w:type="spellStart"/>
      <w:r w:rsidR="00D61818" w:rsidRPr="00D61818">
        <w:t>version</w:t>
      </w:r>
      <w:proofErr w:type="spellEnd"/>
      <w:r w:rsidR="00D61818" w:rsidRPr="00D61818">
        <w:t xml:space="preserve"> и т.д.). Покажите использование функции.</w:t>
      </w:r>
    </w:p>
    <w:p w14:paraId="42D9FD55" w14:textId="302F1DB9" w:rsidR="00D4384B" w:rsidRPr="00D61818" w:rsidRDefault="00D4384B" w:rsidP="00D61818">
      <w:pPr>
        <w:pStyle w:val="2"/>
        <w:numPr>
          <w:ilvl w:val="0"/>
          <w:numId w:val="0"/>
        </w:numPr>
        <w:ind w:left="426"/>
        <w:rPr>
          <w:color w:val="auto"/>
        </w:rPr>
      </w:pPr>
      <w:r w:rsidRPr="00D61818">
        <w:rPr>
          <w:color w:val="auto"/>
        </w:rPr>
        <w:t>Использованные команды:</w:t>
      </w:r>
    </w:p>
    <w:p w14:paraId="6B5DA65D" w14:textId="77777777" w:rsidR="00D61818" w:rsidRPr="00D61818" w:rsidRDefault="00D61818" w:rsidP="00D61818">
      <w:pPr>
        <w:pStyle w:val="af0"/>
        <w:spacing w:after="0"/>
        <w:jc w:val="left"/>
        <w:rPr>
          <w:rFonts w:ascii="Consolas" w:hAnsi="Consolas"/>
          <w:iCs w:val="0"/>
          <w:sz w:val="20"/>
          <w:szCs w:val="24"/>
        </w:rPr>
      </w:pPr>
      <w:proofErr w:type="gramStart"/>
      <w:r w:rsidRPr="00D61818">
        <w:rPr>
          <w:rFonts w:ascii="Consolas" w:hAnsi="Consolas"/>
          <w:iCs w:val="0"/>
          <w:sz w:val="20"/>
          <w:szCs w:val="24"/>
        </w:rPr>
        <w:t>#!/</w:t>
      </w:r>
      <w:proofErr w:type="gramEnd"/>
      <w:r w:rsidRPr="00D61818">
        <w:rPr>
          <w:rFonts w:ascii="Consolas" w:hAnsi="Consolas"/>
          <w:iCs w:val="0"/>
          <w:sz w:val="20"/>
          <w:szCs w:val="24"/>
          <w:lang w:val="en-US"/>
        </w:rPr>
        <w:t>bin</w:t>
      </w:r>
      <w:r w:rsidRPr="00D61818">
        <w:rPr>
          <w:rFonts w:ascii="Consolas" w:hAnsi="Consolas"/>
          <w:iCs w:val="0"/>
          <w:sz w:val="20"/>
          <w:szCs w:val="24"/>
        </w:rPr>
        <w:t>/</w:t>
      </w:r>
      <w:r w:rsidRPr="00D61818">
        <w:rPr>
          <w:rFonts w:ascii="Consolas" w:hAnsi="Consolas"/>
          <w:iCs w:val="0"/>
          <w:sz w:val="20"/>
          <w:szCs w:val="24"/>
          <w:lang w:val="en-US"/>
        </w:rPr>
        <w:t>bash</w:t>
      </w:r>
    </w:p>
    <w:p w14:paraId="02C43DB1" w14:textId="77777777" w:rsidR="00D61818" w:rsidRPr="00D61818" w:rsidRDefault="00D61818" w:rsidP="00D61818">
      <w:pPr>
        <w:pStyle w:val="af0"/>
        <w:spacing w:after="0"/>
        <w:jc w:val="left"/>
        <w:rPr>
          <w:rFonts w:ascii="Consolas" w:hAnsi="Consolas"/>
          <w:iCs w:val="0"/>
          <w:sz w:val="20"/>
          <w:szCs w:val="24"/>
        </w:rPr>
      </w:pPr>
      <w:r w:rsidRPr="00D61818">
        <w:rPr>
          <w:rFonts w:ascii="Consolas" w:hAnsi="Consolas"/>
          <w:iCs w:val="0"/>
          <w:sz w:val="20"/>
          <w:szCs w:val="24"/>
          <w:lang w:val="en-US"/>
        </w:rPr>
        <w:t>if</w:t>
      </w:r>
      <w:r w:rsidRPr="00D61818">
        <w:rPr>
          <w:rFonts w:ascii="Consolas" w:hAnsi="Consolas"/>
          <w:iCs w:val="0"/>
          <w:sz w:val="20"/>
          <w:szCs w:val="24"/>
        </w:rPr>
        <w:t xml:space="preserve"> [ "$</w:t>
      </w:r>
      <w:r w:rsidRPr="00D61818">
        <w:rPr>
          <w:rFonts w:ascii="Consolas" w:hAnsi="Consolas"/>
          <w:iCs w:val="0"/>
          <w:sz w:val="20"/>
          <w:szCs w:val="24"/>
          <w:lang w:val="en-US"/>
        </w:rPr>
        <w:t>p</w:t>
      </w:r>
      <w:r w:rsidRPr="00D61818">
        <w:rPr>
          <w:rFonts w:ascii="Consolas" w:hAnsi="Consolas"/>
          <w:iCs w:val="0"/>
          <w:sz w:val="20"/>
          <w:szCs w:val="24"/>
        </w:rPr>
        <w:t>" = "</w:t>
      </w:r>
      <w:proofErr w:type="spellStart"/>
      <w:r w:rsidRPr="00D61818">
        <w:rPr>
          <w:rFonts w:ascii="Consolas" w:hAnsi="Consolas"/>
          <w:iCs w:val="0"/>
          <w:sz w:val="20"/>
          <w:szCs w:val="24"/>
          <w:lang w:val="en-US"/>
        </w:rPr>
        <w:t>pwd</w:t>
      </w:r>
      <w:proofErr w:type="spellEnd"/>
      <w:proofErr w:type="gramStart"/>
      <w:r w:rsidRPr="00D61818">
        <w:rPr>
          <w:rFonts w:ascii="Consolas" w:hAnsi="Consolas"/>
          <w:iCs w:val="0"/>
          <w:sz w:val="20"/>
          <w:szCs w:val="24"/>
        </w:rPr>
        <w:t>" ]</w:t>
      </w:r>
      <w:proofErr w:type="gramEnd"/>
      <w:r w:rsidRPr="00D61818">
        <w:rPr>
          <w:rFonts w:ascii="Consolas" w:hAnsi="Consolas"/>
          <w:iCs w:val="0"/>
          <w:sz w:val="20"/>
          <w:szCs w:val="24"/>
        </w:rPr>
        <w:t xml:space="preserve">; </w:t>
      </w:r>
      <w:r w:rsidRPr="00D61818">
        <w:rPr>
          <w:rFonts w:ascii="Consolas" w:hAnsi="Consolas"/>
          <w:iCs w:val="0"/>
          <w:sz w:val="20"/>
          <w:szCs w:val="24"/>
          <w:lang w:val="en-US"/>
        </w:rPr>
        <w:t>then</w:t>
      </w:r>
    </w:p>
    <w:p w14:paraId="3D7F652D" w14:textId="77777777" w:rsidR="00D61818" w:rsidRPr="00D61818" w:rsidRDefault="00D61818" w:rsidP="00D61818">
      <w:pPr>
        <w:pStyle w:val="af0"/>
        <w:spacing w:after="0"/>
        <w:jc w:val="left"/>
        <w:rPr>
          <w:rFonts w:ascii="Consolas" w:hAnsi="Consolas"/>
          <w:iCs w:val="0"/>
          <w:sz w:val="20"/>
          <w:szCs w:val="24"/>
          <w:lang w:val="en-US"/>
        </w:rPr>
      </w:pPr>
      <w:proofErr w:type="spellStart"/>
      <w:r w:rsidRPr="00D61818">
        <w:rPr>
          <w:rFonts w:ascii="Consolas" w:hAnsi="Consolas"/>
          <w:iCs w:val="0"/>
          <w:sz w:val="20"/>
          <w:szCs w:val="24"/>
          <w:lang w:val="en-US"/>
        </w:rPr>
        <w:t>pwd</w:t>
      </w:r>
      <w:proofErr w:type="spellEnd"/>
    </w:p>
    <w:p w14:paraId="5B5939D4" w14:textId="77777777" w:rsidR="00D61818" w:rsidRPr="00D61818" w:rsidRDefault="00D61818" w:rsidP="00D61818">
      <w:pPr>
        <w:pStyle w:val="af0"/>
        <w:spacing w:after="0"/>
        <w:jc w:val="left"/>
        <w:rPr>
          <w:rFonts w:ascii="Consolas" w:hAnsi="Consolas"/>
          <w:iCs w:val="0"/>
          <w:sz w:val="20"/>
          <w:szCs w:val="24"/>
          <w:lang w:val="en-US"/>
        </w:rPr>
      </w:pPr>
      <w:proofErr w:type="spellStart"/>
      <w:r w:rsidRPr="00D61818">
        <w:rPr>
          <w:rFonts w:ascii="Consolas" w:hAnsi="Consolas"/>
          <w:iCs w:val="0"/>
          <w:sz w:val="20"/>
          <w:szCs w:val="24"/>
          <w:lang w:val="en-US"/>
        </w:rPr>
        <w:t>elif</w:t>
      </w:r>
      <w:proofErr w:type="spellEnd"/>
      <w:r w:rsidRPr="00D61818">
        <w:rPr>
          <w:rFonts w:ascii="Consolas" w:hAnsi="Consolas"/>
          <w:iCs w:val="0"/>
          <w:sz w:val="20"/>
          <w:szCs w:val="24"/>
          <w:lang w:val="en-US"/>
        </w:rPr>
        <w:t xml:space="preserve"> [ "$p" = "user</w:t>
      </w:r>
      <w:proofErr w:type="gramStart"/>
      <w:r w:rsidRPr="00D61818">
        <w:rPr>
          <w:rFonts w:ascii="Consolas" w:hAnsi="Consolas"/>
          <w:iCs w:val="0"/>
          <w:sz w:val="20"/>
          <w:szCs w:val="24"/>
          <w:lang w:val="en-US"/>
        </w:rPr>
        <w:t>" ]</w:t>
      </w:r>
      <w:proofErr w:type="gramEnd"/>
      <w:r w:rsidRPr="00D61818">
        <w:rPr>
          <w:rFonts w:ascii="Consolas" w:hAnsi="Consolas"/>
          <w:iCs w:val="0"/>
          <w:sz w:val="20"/>
          <w:szCs w:val="24"/>
          <w:lang w:val="en-US"/>
        </w:rPr>
        <w:t>; then</w:t>
      </w:r>
    </w:p>
    <w:p w14:paraId="090C59A1" w14:textId="77777777" w:rsidR="00D61818" w:rsidRPr="00D61818" w:rsidRDefault="00D61818" w:rsidP="00D61818">
      <w:pPr>
        <w:pStyle w:val="af0"/>
        <w:spacing w:after="0"/>
        <w:jc w:val="left"/>
        <w:rPr>
          <w:rFonts w:ascii="Consolas" w:hAnsi="Consolas"/>
          <w:iCs w:val="0"/>
          <w:sz w:val="20"/>
          <w:szCs w:val="24"/>
          <w:lang w:val="en-US"/>
        </w:rPr>
      </w:pPr>
      <w:r w:rsidRPr="00D61818">
        <w:rPr>
          <w:rFonts w:ascii="Consolas" w:hAnsi="Consolas"/>
          <w:iCs w:val="0"/>
          <w:sz w:val="20"/>
          <w:szCs w:val="24"/>
          <w:lang w:val="en-US"/>
        </w:rPr>
        <w:t>echo $USER</w:t>
      </w:r>
    </w:p>
    <w:p w14:paraId="39D72046" w14:textId="77777777" w:rsidR="00D61818" w:rsidRPr="00D61818" w:rsidRDefault="00D61818" w:rsidP="00D61818">
      <w:pPr>
        <w:pStyle w:val="af0"/>
        <w:spacing w:after="0"/>
        <w:jc w:val="left"/>
        <w:rPr>
          <w:rFonts w:ascii="Consolas" w:hAnsi="Consolas"/>
          <w:iCs w:val="0"/>
          <w:sz w:val="20"/>
          <w:szCs w:val="24"/>
          <w:lang w:val="en-US"/>
        </w:rPr>
      </w:pPr>
      <w:proofErr w:type="spellStart"/>
      <w:r w:rsidRPr="00D61818">
        <w:rPr>
          <w:rFonts w:ascii="Consolas" w:hAnsi="Consolas"/>
          <w:iCs w:val="0"/>
          <w:sz w:val="20"/>
          <w:szCs w:val="24"/>
          <w:lang w:val="en-US"/>
        </w:rPr>
        <w:t>elif</w:t>
      </w:r>
      <w:proofErr w:type="spellEnd"/>
      <w:r w:rsidRPr="00D61818">
        <w:rPr>
          <w:rFonts w:ascii="Consolas" w:hAnsi="Consolas"/>
          <w:iCs w:val="0"/>
          <w:sz w:val="20"/>
          <w:szCs w:val="24"/>
          <w:lang w:val="en-US"/>
        </w:rPr>
        <w:t xml:space="preserve"> [ "$p" = "</w:t>
      </w:r>
      <w:proofErr w:type="spellStart"/>
      <w:r w:rsidRPr="00D61818">
        <w:rPr>
          <w:rFonts w:ascii="Consolas" w:hAnsi="Consolas"/>
          <w:iCs w:val="0"/>
          <w:sz w:val="20"/>
          <w:szCs w:val="24"/>
          <w:lang w:val="en-US"/>
        </w:rPr>
        <w:t>ver</w:t>
      </w:r>
      <w:proofErr w:type="spellEnd"/>
      <w:proofErr w:type="gramStart"/>
      <w:r w:rsidRPr="00D61818">
        <w:rPr>
          <w:rFonts w:ascii="Consolas" w:hAnsi="Consolas"/>
          <w:iCs w:val="0"/>
          <w:sz w:val="20"/>
          <w:szCs w:val="24"/>
          <w:lang w:val="en-US"/>
        </w:rPr>
        <w:t>" ]</w:t>
      </w:r>
      <w:proofErr w:type="gramEnd"/>
      <w:r w:rsidRPr="00D61818">
        <w:rPr>
          <w:rFonts w:ascii="Consolas" w:hAnsi="Consolas"/>
          <w:iCs w:val="0"/>
          <w:sz w:val="20"/>
          <w:szCs w:val="24"/>
          <w:lang w:val="en-US"/>
        </w:rPr>
        <w:t>; then</w:t>
      </w:r>
    </w:p>
    <w:p w14:paraId="28883DD5" w14:textId="77777777" w:rsidR="00D61818" w:rsidRDefault="00D61818" w:rsidP="00D61818">
      <w:pPr>
        <w:pStyle w:val="af0"/>
        <w:spacing w:after="0"/>
        <w:jc w:val="left"/>
        <w:rPr>
          <w:rFonts w:ascii="Consolas" w:hAnsi="Consolas"/>
          <w:iCs w:val="0"/>
          <w:sz w:val="20"/>
          <w:szCs w:val="24"/>
        </w:rPr>
      </w:pPr>
      <w:r w:rsidRPr="00D61818">
        <w:rPr>
          <w:rFonts w:ascii="Consolas" w:hAnsi="Consolas"/>
          <w:iCs w:val="0"/>
          <w:sz w:val="20"/>
          <w:szCs w:val="24"/>
          <w:lang w:val="en-US"/>
        </w:rPr>
        <w:t>echo $BASH_VERSION</w:t>
      </w:r>
    </w:p>
    <w:p w14:paraId="0A2180EF" w14:textId="77777777" w:rsidR="00D61818" w:rsidRPr="00D61818" w:rsidRDefault="00D61818" w:rsidP="00D61818"/>
    <w:p w14:paraId="099217CA" w14:textId="119B8440" w:rsidR="00D61818" w:rsidRDefault="00D61818" w:rsidP="00D61818">
      <w:pPr>
        <w:pStyle w:val="af0"/>
        <w:spacing w:after="0"/>
        <w:rPr>
          <w:rFonts w:ascii="Consolas" w:hAnsi="Consolas"/>
          <w:iCs w:val="0"/>
          <w:sz w:val="20"/>
          <w:szCs w:val="24"/>
        </w:rPr>
      </w:pPr>
      <w:r>
        <w:rPr>
          <w:noProof/>
        </w:rPr>
        <w:drawing>
          <wp:inline distT="0" distB="0" distL="0" distR="0" wp14:anchorId="162D4193" wp14:editId="402CE5A8">
            <wp:extent cx="5713730" cy="1501140"/>
            <wp:effectExtent l="0" t="0" r="1270" b="3810"/>
            <wp:docPr id="39854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42873" name="Рисунок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-1" b="3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150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63F6C" w14:textId="7F1ED175" w:rsidR="00A52CDC" w:rsidRDefault="00A17F37" w:rsidP="00D61818">
      <w:pPr>
        <w:pStyle w:val="af0"/>
        <w:spacing w:after="0"/>
      </w:pPr>
      <w:r>
        <w:t>Рисунок</w:t>
      </w:r>
      <w:r w:rsidRPr="00D61818">
        <w:rPr>
          <w:lang w:val="en-US"/>
        </w:rPr>
        <w:t xml:space="preserve"> </w:t>
      </w:r>
      <w:r w:rsidR="00D61818">
        <w:t>3</w:t>
      </w:r>
      <w:r w:rsidRPr="00D61818">
        <w:rPr>
          <w:lang w:val="en-US"/>
        </w:rPr>
        <w:t xml:space="preserve"> — </w:t>
      </w:r>
      <w:r w:rsidR="00DB73D8">
        <w:t>Результат</w:t>
      </w:r>
      <w:r w:rsidR="00DB73D8" w:rsidRPr="00D61818">
        <w:rPr>
          <w:lang w:val="en-US"/>
        </w:rPr>
        <w:t xml:space="preserve"> </w:t>
      </w:r>
      <w:r w:rsidR="00DB73D8">
        <w:t>выполнения</w:t>
      </w:r>
      <w:r w:rsidR="00DB73D8" w:rsidRPr="00D61818">
        <w:rPr>
          <w:lang w:val="en-US"/>
        </w:rPr>
        <w:t xml:space="preserve"> </w:t>
      </w:r>
      <w:r w:rsidR="00DB73D8">
        <w:t>команд</w:t>
      </w:r>
    </w:p>
    <w:p w14:paraId="60ED203E" w14:textId="77777777" w:rsidR="00D61818" w:rsidRDefault="00D61818" w:rsidP="00D61818"/>
    <w:p w14:paraId="7C120F0D" w14:textId="4060D055" w:rsidR="00D61818" w:rsidRDefault="00D61818" w:rsidP="00D61818">
      <w:pPr>
        <w:pStyle w:val="af0"/>
        <w:spacing w:after="0"/>
        <w:rPr>
          <w:rFonts w:ascii="Consolas" w:hAnsi="Consolas"/>
          <w:iCs w:val="0"/>
          <w:sz w:val="20"/>
          <w:szCs w:val="24"/>
        </w:rPr>
      </w:pPr>
      <w:r>
        <w:rPr>
          <w:noProof/>
        </w:rPr>
        <w:lastRenderedPageBreak/>
        <w:drawing>
          <wp:inline distT="0" distB="0" distL="0" distR="0" wp14:anchorId="461A32B1" wp14:editId="761790BB">
            <wp:extent cx="4842510" cy="3094355"/>
            <wp:effectExtent l="0" t="0" r="0" b="0"/>
            <wp:docPr id="731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38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560A" w14:textId="77B99DF5" w:rsidR="00D61818" w:rsidRDefault="00D61818" w:rsidP="00D61818">
      <w:pPr>
        <w:pStyle w:val="af0"/>
        <w:spacing w:after="0"/>
      </w:pPr>
      <w:r>
        <w:t>Рисунок</w:t>
      </w:r>
      <w:r w:rsidRPr="00D61818">
        <w:rPr>
          <w:lang w:val="en-US"/>
        </w:rPr>
        <w:t xml:space="preserve"> </w:t>
      </w:r>
      <w:r>
        <w:t>4</w:t>
      </w:r>
      <w:r w:rsidRPr="00D61818">
        <w:rPr>
          <w:lang w:val="en-US"/>
        </w:rPr>
        <w:t xml:space="preserve"> — </w:t>
      </w:r>
      <w:r>
        <w:t>скрипт</w:t>
      </w:r>
    </w:p>
    <w:p w14:paraId="4D63787C" w14:textId="77777777" w:rsidR="00D61818" w:rsidRDefault="00D61818" w:rsidP="00D61818"/>
    <w:p w14:paraId="042FB52F" w14:textId="77777777" w:rsidR="00D61818" w:rsidRPr="00D61818" w:rsidRDefault="00D61818" w:rsidP="00D61818"/>
    <w:p w14:paraId="4CB9DA3B" w14:textId="35467775" w:rsidR="00330965" w:rsidRDefault="00330965" w:rsidP="008827B2">
      <w:pPr>
        <w:pStyle w:val="2"/>
      </w:pPr>
      <w:r w:rsidRPr="00330965">
        <w:t xml:space="preserve"> </w:t>
      </w:r>
      <w:r w:rsidR="00D61818" w:rsidRPr="00D61818">
        <w:t>Напишите</w:t>
      </w:r>
      <w:r w:rsidR="00D61818">
        <w:t xml:space="preserve"> </w:t>
      </w:r>
      <w:r w:rsidR="00D61818" w:rsidRPr="00D61818">
        <w:t xml:space="preserve">функцию, которая выводит значение переменной по ее названию. Для реализации используйте команду </w:t>
      </w:r>
      <w:proofErr w:type="spellStart"/>
      <w:r w:rsidR="00D61818" w:rsidRPr="00D61818">
        <w:t>eval</w:t>
      </w:r>
      <w:proofErr w:type="spellEnd"/>
      <w:r w:rsidR="00D61818" w:rsidRPr="00D61818">
        <w:t>. Напишите с ней программу для вывода значения переменных по имени. Она должна выполняться до отправки в терминал комбинации клавиш Ctrl + D (состояние EOF стандартного потока ввода).</w:t>
      </w:r>
    </w:p>
    <w:p w14:paraId="2E4054CE" w14:textId="10F5DD82" w:rsidR="008827B2" w:rsidRPr="00330965" w:rsidRDefault="008827B2" w:rsidP="00330965">
      <w:pPr>
        <w:pStyle w:val="2"/>
        <w:numPr>
          <w:ilvl w:val="0"/>
          <w:numId w:val="0"/>
        </w:numPr>
        <w:rPr>
          <w:color w:val="000000" w:themeColor="text1"/>
        </w:rPr>
      </w:pPr>
      <w:r w:rsidRPr="00330965">
        <w:rPr>
          <w:color w:val="000000" w:themeColor="text1"/>
        </w:rPr>
        <w:t>Использованные команды:</w:t>
      </w:r>
    </w:p>
    <w:p w14:paraId="67439AE2" w14:textId="77777777" w:rsidR="0006703F" w:rsidRPr="0006703F" w:rsidRDefault="0006703F" w:rsidP="0006703F">
      <w:pPr>
        <w:pStyle w:val="af0"/>
        <w:spacing w:after="0"/>
        <w:jc w:val="left"/>
        <w:rPr>
          <w:rFonts w:ascii="Consolas" w:hAnsi="Consolas"/>
          <w:sz w:val="20"/>
          <w:lang w:val="en-US"/>
        </w:rPr>
      </w:pPr>
      <w:proofErr w:type="gramStart"/>
      <w:r w:rsidRPr="0006703F">
        <w:rPr>
          <w:rFonts w:ascii="Consolas" w:hAnsi="Consolas"/>
          <w:sz w:val="20"/>
          <w:lang w:val="en-US"/>
        </w:rPr>
        <w:t>#!/</w:t>
      </w:r>
      <w:proofErr w:type="gramEnd"/>
      <w:r w:rsidRPr="0006703F">
        <w:rPr>
          <w:rFonts w:ascii="Consolas" w:hAnsi="Consolas"/>
          <w:sz w:val="20"/>
          <w:lang w:val="en-US"/>
        </w:rPr>
        <w:t>bin/bash</w:t>
      </w:r>
    </w:p>
    <w:p w14:paraId="2799C691" w14:textId="77777777" w:rsidR="0006703F" w:rsidRPr="0006703F" w:rsidRDefault="0006703F" w:rsidP="0006703F">
      <w:pPr>
        <w:pStyle w:val="af0"/>
        <w:spacing w:after="0"/>
        <w:jc w:val="left"/>
        <w:rPr>
          <w:rFonts w:ascii="Consolas" w:hAnsi="Consolas"/>
          <w:sz w:val="20"/>
          <w:lang w:val="en-US"/>
        </w:rPr>
      </w:pPr>
      <w:proofErr w:type="spellStart"/>
      <w:r w:rsidRPr="0006703F">
        <w:rPr>
          <w:rFonts w:ascii="Consolas" w:hAnsi="Consolas"/>
          <w:sz w:val="20"/>
          <w:lang w:val="en-US"/>
        </w:rPr>
        <w:t>show_</w:t>
      </w:r>
      <w:proofErr w:type="gramStart"/>
      <w:r w:rsidRPr="0006703F">
        <w:rPr>
          <w:rFonts w:ascii="Consolas" w:hAnsi="Consolas"/>
          <w:sz w:val="20"/>
          <w:lang w:val="en-US"/>
        </w:rPr>
        <w:t>value</w:t>
      </w:r>
      <w:proofErr w:type="spellEnd"/>
      <w:r w:rsidRPr="0006703F">
        <w:rPr>
          <w:rFonts w:ascii="Consolas" w:hAnsi="Consolas"/>
          <w:sz w:val="20"/>
          <w:lang w:val="en-US"/>
        </w:rPr>
        <w:t>(</w:t>
      </w:r>
      <w:proofErr w:type="gramEnd"/>
      <w:r w:rsidRPr="0006703F">
        <w:rPr>
          <w:rFonts w:ascii="Consolas" w:hAnsi="Consolas"/>
          <w:sz w:val="20"/>
          <w:lang w:val="en-US"/>
        </w:rPr>
        <w:t>) {</w:t>
      </w:r>
    </w:p>
    <w:p w14:paraId="516362D2" w14:textId="77777777" w:rsidR="0006703F" w:rsidRPr="0006703F" w:rsidRDefault="0006703F" w:rsidP="0006703F">
      <w:pPr>
        <w:pStyle w:val="af0"/>
        <w:spacing w:after="0"/>
        <w:jc w:val="left"/>
        <w:rPr>
          <w:rFonts w:ascii="Consolas" w:hAnsi="Consolas"/>
          <w:sz w:val="20"/>
          <w:lang w:val="en-US"/>
        </w:rPr>
      </w:pPr>
      <w:r w:rsidRPr="0006703F">
        <w:rPr>
          <w:rFonts w:ascii="Consolas" w:hAnsi="Consolas"/>
          <w:sz w:val="20"/>
          <w:lang w:val="en-US"/>
        </w:rPr>
        <w:t xml:space="preserve">    local </w:t>
      </w:r>
      <w:proofErr w:type="spellStart"/>
      <w:r w:rsidRPr="0006703F">
        <w:rPr>
          <w:rFonts w:ascii="Consolas" w:hAnsi="Consolas"/>
          <w:sz w:val="20"/>
          <w:lang w:val="en-US"/>
        </w:rPr>
        <w:t>var_name</w:t>
      </w:r>
      <w:proofErr w:type="spellEnd"/>
      <w:r w:rsidRPr="0006703F">
        <w:rPr>
          <w:rFonts w:ascii="Consolas" w:hAnsi="Consolas"/>
          <w:sz w:val="20"/>
          <w:lang w:val="en-US"/>
        </w:rPr>
        <w:t>=$1</w:t>
      </w:r>
    </w:p>
    <w:p w14:paraId="6CD2EA54" w14:textId="77777777" w:rsidR="0006703F" w:rsidRPr="0006703F" w:rsidRDefault="0006703F" w:rsidP="0006703F">
      <w:pPr>
        <w:pStyle w:val="af0"/>
        <w:spacing w:after="0"/>
        <w:jc w:val="left"/>
        <w:rPr>
          <w:rFonts w:ascii="Consolas" w:hAnsi="Consolas"/>
          <w:sz w:val="20"/>
          <w:lang w:val="en-US"/>
        </w:rPr>
      </w:pPr>
      <w:r w:rsidRPr="0006703F">
        <w:rPr>
          <w:rFonts w:ascii="Consolas" w:hAnsi="Consolas"/>
          <w:sz w:val="20"/>
          <w:lang w:val="en-US"/>
        </w:rPr>
        <w:t xml:space="preserve">    eval "echo \${$</w:t>
      </w:r>
      <w:proofErr w:type="spellStart"/>
      <w:r w:rsidRPr="0006703F">
        <w:rPr>
          <w:rFonts w:ascii="Consolas" w:hAnsi="Consolas"/>
          <w:sz w:val="20"/>
          <w:lang w:val="en-US"/>
        </w:rPr>
        <w:t>var_name</w:t>
      </w:r>
      <w:proofErr w:type="spellEnd"/>
      <w:r w:rsidRPr="0006703F">
        <w:rPr>
          <w:rFonts w:ascii="Consolas" w:hAnsi="Consolas"/>
          <w:sz w:val="20"/>
          <w:lang w:val="en-US"/>
        </w:rPr>
        <w:t>}"</w:t>
      </w:r>
    </w:p>
    <w:p w14:paraId="727482C3" w14:textId="77777777" w:rsidR="0006703F" w:rsidRPr="0006703F" w:rsidRDefault="0006703F" w:rsidP="0006703F">
      <w:pPr>
        <w:pStyle w:val="af0"/>
        <w:spacing w:after="0"/>
        <w:jc w:val="left"/>
        <w:rPr>
          <w:rFonts w:ascii="Consolas" w:hAnsi="Consolas"/>
          <w:sz w:val="20"/>
          <w:lang w:val="en-US"/>
        </w:rPr>
      </w:pPr>
      <w:r w:rsidRPr="0006703F">
        <w:rPr>
          <w:rFonts w:ascii="Consolas" w:hAnsi="Consolas"/>
          <w:sz w:val="20"/>
          <w:lang w:val="en-US"/>
        </w:rPr>
        <w:t>}</w:t>
      </w:r>
    </w:p>
    <w:p w14:paraId="7AC9628E" w14:textId="77777777" w:rsidR="0006703F" w:rsidRPr="0006703F" w:rsidRDefault="0006703F" w:rsidP="0006703F">
      <w:pPr>
        <w:pStyle w:val="af0"/>
        <w:spacing w:after="0"/>
        <w:jc w:val="left"/>
        <w:rPr>
          <w:rFonts w:ascii="Consolas" w:hAnsi="Consolas"/>
          <w:sz w:val="20"/>
          <w:lang w:val="en-US"/>
        </w:rPr>
      </w:pPr>
      <w:r w:rsidRPr="0006703F">
        <w:rPr>
          <w:rFonts w:ascii="Consolas" w:hAnsi="Consolas"/>
          <w:sz w:val="20"/>
          <w:lang w:val="en-US"/>
        </w:rPr>
        <w:t xml:space="preserve">read </w:t>
      </w:r>
      <w:proofErr w:type="spellStart"/>
      <w:r w:rsidRPr="0006703F">
        <w:rPr>
          <w:rFonts w:ascii="Consolas" w:hAnsi="Consolas"/>
          <w:sz w:val="20"/>
          <w:lang w:val="en-US"/>
        </w:rPr>
        <w:t>var_name</w:t>
      </w:r>
      <w:proofErr w:type="spellEnd"/>
    </w:p>
    <w:p w14:paraId="1AD6DB32" w14:textId="77777777" w:rsidR="0006703F" w:rsidRPr="0006703F" w:rsidRDefault="0006703F" w:rsidP="0006703F">
      <w:pPr>
        <w:pStyle w:val="af0"/>
        <w:spacing w:after="0"/>
        <w:jc w:val="left"/>
        <w:rPr>
          <w:rFonts w:ascii="Consolas" w:hAnsi="Consolas"/>
          <w:sz w:val="20"/>
        </w:rPr>
      </w:pPr>
      <w:proofErr w:type="spellStart"/>
      <w:r w:rsidRPr="0006703F">
        <w:rPr>
          <w:rFonts w:ascii="Consolas" w:hAnsi="Consolas"/>
          <w:sz w:val="20"/>
        </w:rPr>
        <w:t>if</w:t>
      </w:r>
      <w:proofErr w:type="spellEnd"/>
      <w:r w:rsidRPr="0006703F">
        <w:rPr>
          <w:rFonts w:ascii="Consolas" w:hAnsi="Consolas"/>
          <w:sz w:val="20"/>
        </w:rPr>
        <w:t xml:space="preserve"> </w:t>
      </w:r>
      <w:proofErr w:type="gramStart"/>
      <w:r w:rsidRPr="0006703F">
        <w:rPr>
          <w:rFonts w:ascii="Consolas" w:hAnsi="Consolas"/>
          <w:sz w:val="20"/>
        </w:rPr>
        <w:t>[ $</w:t>
      </w:r>
      <w:proofErr w:type="gramEnd"/>
      <w:r w:rsidRPr="0006703F">
        <w:rPr>
          <w:rFonts w:ascii="Consolas" w:hAnsi="Consolas"/>
          <w:sz w:val="20"/>
        </w:rPr>
        <w:t>? -</w:t>
      </w:r>
      <w:proofErr w:type="spellStart"/>
      <w:r w:rsidRPr="0006703F">
        <w:rPr>
          <w:rFonts w:ascii="Consolas" w:hAnsi="Consolas"/>
          <w:sz w:val="20"/>
        </w:rPr>
        <w:t>ne</w:t>
      </w:r>
      <w:proofErr w:type="spellEnd"/>
      <w:r w:rsidRPr="0006703F">
        <w:rPr>
          <w:rFonts w:ascii="Consolas" w:hAnsi="Consolas"/>
          <w:sz w:val="20"/>
        </w:rPr>
        <w:t xml:space="preserve"> </w:t>
      </w:r>
      <w:proofErr w:type="gramStart"/>
      <w:r w:rsidRPr="0006703F">
        <w:rPr>
          <w:rFonts w:ascii="Consolas" w:hAnsi="Consolas"/>
          <w:sz w:val="20"/>
        </w:rPr>
        <w:t>0 ]</w:t>
      </w:r>
      <w:proofErr w:type="gramEnd"/>
      <w:r w:rsidRPr="0006703F">
        <w:rPr>
          <w:rFonts w:ascii="Consolas" w:hAnsi="Consolas"/>
          <w:sz w:val="20"/>
        </w:rPr>
        <w:t xml:space="preserve">; </w:t>
      </w:r>
      <w:proofErr w:type="spellStart"/>
      <w:r w:rsidRPr="0006703F">
        <w:rPr>
          <w:rFonts w:ascii="Consolas" w:hAnsi="Consolas"/>
          <w:sz w:val="20"/>
        </w:rPr>
        <w:t>then</w:t>
      </w:r>
      <w:proofErr w:type="spellEnd"/>
    </w:p>
    <w:p w14:paraId="3FA3DF83" w14:textId="77777777" w:rsidR="0006703F" w:rsidRPr="0006703F" w:rsidRDefault="0006703F" w:rsidP="0006703F">
      <w:pPr>
        <w:pStyle w:val="af0"/>
        <w:spacing w:after="0"/>
        <w:jc w:val="left"/>
        <w:rPr>
          <w:rFonts w:ascii="Consolas" w:hAnsi="Consolas"/>
          <w:sz w:val="20"/>
        </w:rPr>
      </w:pPr>
      <w:proofErr w:type="spellStart"/>
      <w:r w:rsidRPr="0006703F">
        <w:rPr>
          <w:rFonts w:ascii="Consolas" w:hAnsi="Consolas"/>
          <w:sz w:val="20"/>
        </w:rPr>
        <w:t>break</w:t>
      </w:r>
      <w:proofErr w:type="spellEnd"/>
    </w:p>
    <w:p w14:paraId="4134B685" w14:textId="5824FE6C" w:rsidR="0006703F" w:rsidRDefault="0006703F" w:rsidP="0006703F">
      <w:pPr>
        <w:pStyle w:val="af0"/>
      </w:pPr>
      <w:r>
        <w:rPr>
          <w:noProof/>
        </w:rPr>
        <w:drawing>
          <wp:inline distT="0" distB="0" distL="0" distR="0" wp14:anchorId="413A29A5" wp14:editId="6F5C77BB">
            <wp:extent cx="3361905" cy="1304762"/>
            <wp:effectExtent l="0" t="0" r="0" b="0"/>
            <wp:docPr id="13798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7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7B2" w:rsidRPr="00DB73D8">
        <w:br/>
      </w:r>
      <w:r w:rsidR="008827B2">
        <w:t xml:space="preserve">Рисунок </w:t>
      </w:r>
      <w:r>
        <w:t>5</w:t>
      </w:r>
      <w:r w:rsidR="008827B2">
        <w:t xml:space="preserve"> — Результат выполнения команд</w:t>
      </w:r>
    </w:p>
    <w:p w14:paraId="647AF1A2" w14:textId="36EDA95F" w:rsidR="0006703F" w:rsidRDefault="00172069" w:rsidP="0006703F">
      <w:pPr>
        <w:pStyle w:val="af0"/>
      </w:pPr>
      <w:r w:rsidRPr="00DB73D8">
        <w:lastRenderedPageBreak/>
        <w:br/>
      </w:r>
      <w:r w:rsidR="0006703F">
        <w:rPr>
          <w:noProof/>
        </w:rPr>
        <w:drawing>
          <wp:inline distT="0" distB="0" distL="0" distR="0" wp14:anchorId="55CD1F61" wp14:editId="3939A28E">
            <wp:extent cx="3085714" cy="3038095"/>
            <wp:effectExtent l="0" t="0" r="635" b="0"/>
            <wp:docPr id="33185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50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3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03F" w:rsidRPr="00DB73D8">
        <w:br/>
      </w:r>
      <w:r w:rsidR="0006703F">
        <w:t xml:space="preserve">Рисунок </w:t>
      </w:r>
      <w:r w:rsidR="0006703F">
        <w:t>6</w:t>
      </w:r>
      <w:r w:rsidR="0006703F">
        <w:t xml:space="preserve"> — </w:t>
      </w:r>
      <w:proofErr w:type="spellStart"/>
      <w:r w:rsidR="0006703F">
        <w:t>скриптик</w:t>
      </w:r>
      <w:proofErr w:type="spellEnd"/>
    </w:p>
    <w:p w14:paraId="1FBF8B1C" w14:textId="5D861DC5" w:rsidR="003D188C" w:rsidRPr="003D188C" w:rsidRDefault="003D188C" w:rsidP="00970971">
      <w:pPr>
        <w:pStyle w:val="ad"/>
      </w:pPr>
    </w:p>
    <w:p w14:paraId="35A35C38" w14:textId="1AE66005" w:rsidR="00C5360B" w:rsidRDefault="00C305C4" w:rsidP="00C305C4">
      <w:pPr>
        <w:pStyle w:val="a3"/>
      </w:pPr>
      <w:r>
        <w:t>Вывод</w:t>
      </w:r>
    </w:p>
    <w:p w14:paraId="749085DB" w14:textId="296016E1" w:rsidR="000003D9" w:rsidRPr="00D42255" w:rsidRDefault="0006703F" w:rsidP="0006703F">
      <w:r w:rsidRPr="0006703F">
        <w:t>В процессе выполнения домашнего задания я научил</w:t>
      </w:r>
      <w:r>
        <w:t>ась</w:t>
      </w:r>
      <w:r w:rsidRPr="0006703F">
        <w:t xml:space="preserve"> работать с функциями в </w:t>
      </w:r>
      <w:proofErr w:type="spellStart"/>
      <w:r w:rsidRPr="0006703F">
        <w:t>Bash</w:t>
      </w:r>
      <w:proofErr w:type="spellEnd"/>
      <w:r w:rsidRPr="0006703F">
        <w:t>. Я освоил</w:t>
      </w:r>
      <w:r>
        <w:t>а</w:t>
      </w:r>
      <w:r w:rsidRPr="0006703F">
        <w:t xml:space="preserve"> создание функций, передачу им аргументов через позиционные переменные ($1, $2) и использование локальных переменных (</w:t>
      </w:r>
      <w:proofErr w:type="spellStart"/>
      <w:r w:rsidRPr="0006703F">
        <w:t>local</w:t>
      </w:r>
      <w:proofErr w:type="spellEnd"/>
      <w:r w:rsidRPr="0006703F">
        <w:t>). Я узнал</w:t>
      </w:r>
      <w:r>
        <w:t>а</w:t>
      </w:r>
      <w:r w:rsidRPr="0006703F">
        <w:t>, как перенаправлять вывод в разные потоки (</w:t>
      </w:r>
      <w:proofErr w:type="spellStart"/>
      <w:r w:rsidRPr="0006703F">
        <w:t>stdout</w:t>
      </w:r>
      <w:proofErr w:type="spellEnd"/>
      <w:r w:rsidRPr="0006703F">
        <w:t xml:space="preserve">, </w:t>
      </w:r>
      <w:proofErr w:type="spellStart"/>
      <w:r w:rsidRPr="0006703F">
        <w:t>stderr</w:t>
      </w:r>
      <w:proofErr w:type="spellEnd"/>
      <w:r w:rsidRPr="0006703F">
        <w:t>, файл) с помощью </w:t>
      </w:r>
      <w:proofErr w:type="spellStart"/>
      <w:r w:rsidRPr="0006703F">
        <w:t>echo</w:t>
      </w:r>
      <w:proofErr w:type="spellEnd"/>
      <w:r w:rsidRPr="0006703F">
        <w:t xml:space="preserve"> и </w:t>
      </w:r>
      <w:proofErr w:type="gramStart"/>
      <w:r w:rsidRPr="0006703F">
        <w:t>оператора &gt;</w:t>
      </w:r>
      <w:proofErr w:type="gramEnd"/>
      <w:r w:rsidRPr="0006703F">
        <w:t>&gt;. Также я разобрал</w:t>
      </w:r>
      <w:r>
        <w:t>а</w:t>
      </w:r>
      <w:r w:rsidRPr="0006703F">
        <w:t>с</w:t>
      </w:r>
      <w:r>
        <w:t>ь</w:t>
      </w:r>
      <w:r w:rsidRPr="0006703F">
        <w:t>, как использовать команду </w:t>
      </w:r>
      <w:proofErr w:type="spellStart"/>
      <w:r w:rsidRPr="0006703F">
        <w:t>eval</w:t>
      </w:r>
      <w:proofErr w:type="spellEnd"/>
      <w:r w:rsidRPr="0006703F">
        <w:t> для косвенного обращения к переменным и как организовать интерактивный ввод в цикле с корректным завершением по </w:t>
      </w:r>
      <w:proofErr w:type="spellStart"/>
      <w:r w:rsidRPr="0006703F">
        <w:t>Ctrl+D</w:t>
      </w:r>
      <w:proofErr w:type="spellEnd"/>
      <w:r w:rsidRPr="0006703F">
        <w:t>. Я понял</w:t>
      </w:r>
      <w:r>
        <w:t>а</w:t>
      </w:r>
      <w:r w:rsidRPr="0006703F">
        <w:t>, что функции позволяют сделать скрипты более структурированными и избежать дублирования кода, а навыки работы с потоками ввода-вывода необходимы для написания надежных системных скриптов.</w:t>
      </w:r>
    </w:p>
    <w:sectPr w:rsidR="000003D9" w:rsidRPr="00D42255" w:rsidSect="00D42255">
      <w:pgSz w:w="11906" w:h="16838"/>
      <w:pgMar w:top="1134" w:right="1134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06294F"/>
    <w:multiLevelType w:val="multilevel"/>
    <w:tmpl w:val="FB20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62186"/>
    <w:multiLevelType w:val="multilevel"/>
    <w:tmpl w:val="837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C5DA5"/>
    <w:multiLevelType w:val="multilevel"/>
    <w:tmpl w:val="AF2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15E80"/>
    <w:multiLevelType w:val="multilevel"/>
    <w:tmpl w:val="49F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F16AF"/>
    <w:multiLevelType w:val="hybridMultilevel"/>
    <w:tmpl w:val="EFB23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B3612"/>
    <w:multiLevelType w:val="hybridMultilevel"/>
    <w:tmpl w:val="1374C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258C5"/>
    <w:multiLevelType w:val="multilevel"/>
    <w:tmpl w:val="B30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89296188">
    <w:abstractNumId w:val="9"/>
  </w:num>
  <w:num w:numId="2" w16cid:durableId="1225988865">
    <w:abstractNumId w:val="0"/>
  </w:num>
  <w:num w:numId="3" w16cid:durableId="2001038225">
    <w:abstractNumId w:val="1"/>
  </w:num>
  <w:num w:numId="4" w16cid:durableId="238636507">
    <w:abstractNumId w:val="10"/>
  </w:num>
  <w:num w:numId="5" w16cid:durableId="1994675301">
    <w:abstractNumId w:val="4"/>
  </w:num>
  <w:num w:numId="6" w16cid:durableId="574508455">
    <w:abstractNumId w:val="6"/>
  </w:num>
  <w:num w:numId="7" w16cid:durableId="2054113323">
    <w:abstractNumId w:val="7"/>
  </w:num>
  <w:num w:numId="8" w16cid:durableId="574710327">
    <w:abstractNumId w:val="8"/>
  </w:num>
  <w:num w:numId="9" w16cid:durableId="947856397">
    <w:abstractNumId w:val="3"/>
  </w:num>
  <w:num w:numId="10" w16cid:durableId="1857038501">
    <w:abstractNumId w:val="5"/>
  </w:num>
  <w:num w:numId="11" w16cid:durableId="1145003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88"/>
    <w:rsid w:val="000003D9"/>
    <w:rsid w:val="0006703F"/>
    <w:rsid w:val="00106D32"/>
    <w:rsid w:val="00172069"/>
    <w:rsid w:val="002035B3"/>
    <w:rsid w:val="00213888"/>
    <w:rsid w:val="00224446"/>
    <w:rsid w:val="00236ACA"/>
    <w:rsid w:val="002B49C7"/>
    <w:rsid w:val="002F4368"/>
    <w:rsid w:val="00330965"/>
    <w:rsid w:val="003D188C"/>
    <w:rsid w:val="004C717A"/>
    <w:rsid w:val="005A34A1"/>
    <w:rsid w:val="006E7496"/>
    <w:rsid w:val="007F5DF0"/>
    <w:rsid w:val="008107FA"/>
    <w:rsid w:val="00813C2E"/>
    <w:rsid w:val="0084653A"/>
    <w:rsid w:val="008827B2"/>
    <w:rsid w:val="00896D9E"/>
    <w:rsid w:val="008F5269"/>
    <w:rsid w:val="00931513"/>
    <w:rsid w:val="009340F8"/>
    <w:rsid w:val="00970971"/>
    <w:rsid w:val="009E5330"/>
    <w:rsid w:val="00A17F37"/>
    <w:rsid w:val="00A52CDC"/>
    <w:rsid w:val="00A93468"/>
    <w:rsid w:val="00C305C4"/>
    <w:rsid w:val="00C5360B"/>
    <w:rsid w:val="00C819E9"/>
    <w:rsid w:val="00C81A8A"/>
    <w:rsid w:val="00D42255"/>
    <w:rsid w:val="00D4384B"/>
    <w:rsid w:val="00D53836"/>
    <w:rsid w:val="00D61818"/>
    <w:rsid w:val="00D94B44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2C3B"/>
  <w15:chartTrackingRefBased/>
  <w15:docId w15:val="{30615F5E-A927-49C9-B1A4-E4F84FAF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96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827B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27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4;&#1057;&#1080;&#1057;\&#1056;&#1055;&#1054;26%201_&#1057;&#1091;&#1077;&#1090;&#1085;&#1086;&#1074;&#1072;%20&#1040;&#1088;&#1080;&#1085;&#1072;_&#1054;&#1057;_&#1044;&#1047;_29.09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FF8C-0A77-4E0D-A9D6-1D69DDE66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РПО26 1_Суетнова Арина_ОС_ДЗ_29.09</Template>
  <TotalTime>10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Сергей Яковлев</cp:lastModifiedBy>
  <cp:revision>2</cp:revision>
  <dcterms:created xsi:type="dcterms:W3CDTF">2026-10-19T20:23:00Z</dcterms:created>
  <dcterms:modified xsi:type="dcterms:W3CDTF">2026-10-19T20:23:00Z</dcterms:modified>
</cp:coreProperties>
</file>