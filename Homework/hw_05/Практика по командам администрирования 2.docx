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B58C" w14:textId="77777777" w:rsidR="000003D9" w:rsidRDefault="000003D9" w:rsidP="000003D9">
      <w:pPr>
        <w:pStyle w:val="a3"/>
      </w:pPr>
      <w:r>
        <w:t>Домашнее задание</w:t>
      </w:r>
    </w:p>
    <w:p w14:paraId="36E66A3E" w14:textId="77777777" w:rsidR="000003D9" w:rsidRDefault="000003D9" w:rsidP="000003D9">
      <w:pPr>
        <w:pStyle w:val="a5"/>
      </w:pPr>
      <w:r>
        <w:t>по дисциплине «Операционные системы и среды»</w:t>
      </w:r>
    </w:p>
    <w:p w14:paraId="408690B5" w14:textId="31BE6C4E" w:rsidR="008107FA" w:rsidRPr="008107FA" w:rsidRDefault="008107FA" w:rsidP="008107FA">
      <w:pPr>
        <w:pStyle w:val="a5"/>
        <w:rPr>
          <w:b/>
          <w:bCs/>
        </w:rPr>
      </w:pPr>
      <w:r w:rsidRPr="008107FA">
        <w:rPr>
          <w:b/>
          <w:bCs/>
        </w:rPr>
        <w:t>Тема: «</w:t>
      </w:r>
      <w:r w:rsidR="00213888" w:rsidRPr="00213888">
        <w:rPr>
          <w:b/>
          <w:bCs/>
        </w:rPr>
        <w:t>Администрирование</w:t>
      </w:r>
      <w:r w:rsidRPr="008107FA">
        <w:rPr>
          <w:b/>
          <w:bCs/>
        </w:rPr>
        <w:t>»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7506"/>
      </w:tblGrid>
      <w:tr w:rsidR="008107FA" w14:paraId="0C4798D2" w14:textId="77777777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056A54D6" w14:textId="4FA243BA" w:rsidR="008107FA" w:rsidRDefault="008107FA" w:rsidP="00807845">
            <w:pPr>
              <w:jc w:val="left"/>
            </w:pPr>
            <w:r>
              <w:t>Студентка:</w:t>
            </w:r>
          </w:p>
        </w:tc>
        <w:tc>
          <w:tcPr>
            <w:tcW w:w="7506" w:type="dxa"/>
            <w:tcBorders>
              <w:left w:val="nil"/>
            </w:tcBorders>
            <w:vAlign w:val="bottom"/>
          </w:tcPr>
          <w:p w14:paraId="5B454A7E" w14:textId="6E3E8942" w:rsidR="008107FA" w:rsidRDefault="00213888" w:rsidP="00807845">
            <w:pPr>
              <w:jc w:val="center"/>
            </w:pPr>
            <w:r>
              <w:t xml:space="preserve">Суетнова Арина </w:t>
            </w:r>
          </w:p>
        </w:tc>
      </w:tr>
      <w:tr w:rsidR="008107FA" w14:paraId="7808EAB0" w14:textId="77777777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31BE69FC" w14:textId="77777777" w:rsidR="008107FA" w:rsidRDefault="008107FA" w:rsidP="00807845">
            <w:pPr>
              <w:jc w:val="left"/>
            </w:pPr>
            <w:r>
              <w:t>Группа:</w:t>
            </w:r>
          </w:p>
        </w:tc>
        <w:tc>
          <w:tcPr>
            <w:tcW w:w="7506" w:type="dxa"/>
            <w:tcBorders>
              <w:left w:val="nil"/>
              <w:bottom w:val="single" w:sz="4" w:space="0" w:color="auto"/>
            </w:tcBorders>
            <w:vAlign w:val="bottom"/>
          </w:tcPr>
          <w:p w14:paraId="70F4BD23" w14:textId="69F5DA78" w:rsidR="008107FA" w:rsidRDefault="00213888" w:rsidP="00807845">
            <w:pPr>
              <w:jc w:val="center"/>
            </w:pPr>
            <w:r>
              <w:t>РПО - 26/11</w:t>
            </w:r>
          </w:p>
        </w:tc>
      </w:tr>
      <w:tr w:rsidR="008107FA" w14:paraId="4844D290" w14:textId="77777777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09204F43" w14:textId="77777777" w:rsidR="008107FA" w:rsidRDefault="008107FA" w:rsidP="00807845">
            <w:pPr>
              <w:jc w:val="left"/>
            </w:pPr>
            <w:r>
              <w:t>Дата: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378D716A" w14:textId="101B14EE" w:rsidR="008107FA" w:rsidRDefault="00213888" w:rsidP="00807845">
            <w:pPr>
              <w:jc w:val="center"/>
            </w:pPr>
            <w:r>
              <w:t>29.09.2026</w:t>
            </w:r>
          </w:p>
        </w:tc>
      </w:tr>
      <w:tr w:rsidR="008107FA" w14:paraId="32D83B48" w14:textId="77777777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134EBD1A" w14:textId="77777777" w:rsidR="008107FA" w:rsidRDefault="008107FA" w:rsidP="00807845">
            <w:pPr>
              <w:jc w:val="left"/>
            </w:pPr>
            <w:r>
              <w:t>Преподаватель: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4EB9394E" w14:textId="77777777" w:rsidR="008107FA" w:rsidRDefault="008107FA" w:rsidP="00807845">
            <w:pPr>
              <w:jc w:val="center"/>
            </w:pPr>
            <w:r>
              <w:t>Штейнберг Эмиль Эдуардович</w:t>
            </w:r>
          </w:p>
        </w:tc>
      </w:tr>
    </w:tbl>
    <w:p w14:paraId="2C66F9BF" w14:textId="77777777" w:rsidR="008107FA" w:rsidRPr="008107FA" w:rsidRDefault="008107FA" w:rsidP="008107FA"/>
    <w:p w14:paraId="485854EF" w14:textId="552A33A4" w:rsidR="00C5360B" w:rsidRDefault="00213888" w:rsidP="00C5360B">
      <w:pPr>
        <w:pStyle w:val="20"/>
      </w:pPr>
      <w:r w:rsidRPr="00213888">
        <w:rPr>
          <w:sz w:val="32"/>
          <w:szCs w:val="40"/>
          <w:u w:val="single"/>
        </w:rPr>
        <w:t>Создание нового адаптера</w:t>
      </w:r>
    </w:p>
    <w:p w14:paraId="7FBF3E3F" w14:textId="16E43326" w:rsidR="008107FA" w:rsidRPr="008107FA" w:rsidRDefault="00213888" w:rsidP="00A17F37">
      <w:pPr>
        <w:pStyle w:val="2"/>
      </w:pPr>
      <w:r w:rsidRPr="00213888">
        <w:t xml:space="preserve">Давайте подключим к виртуальной машине адаптер, который позволит обмениваться данными между гостевой машиной и хост-машиной. Для этого в настройках виртуальной машины нужно активировать второй адаптер с типом Виртуальный адаптер и именем </w:t>
      </w:r>
      <w:proofErr w:type="spellStart"/>
      <w:r w:rsidRPr="00213888">
        <w:t>VirtualBox</w:t>
      </w:r>
      <w:proofErr w:type="spellEnd"/>
      <w:r w:rsidRPr="00213888">
        <w:t xml:space="preserve"> Host-Only Ethernet </w:t>
      </w:r>
      <w:proofErr w:type="spellStart"/>
      <w:r w:rsidRPr="00213888">
        <w:t>Adapter</w:t>
      </w:r>
      <w:proofErr w:type="spellEnd"/>
      <w:r w:rsidR="00D4384B">
        <w:t>.</w:t>
      </w:r>
    </w:p>
    <w:p w14:paraId="046FBBC3" w14:textId="41EFFB61" w:rsidR="008107FA" w:rsidRPr="008107FA" w:rsidRDefault="00213888" w:rsidP="008107FA">
      <w:pPr>
        <w:pStyle w:val="af0"/>
      </w:pPr>
      <w:r>
        <w:rPr>
          <w:noProof/>
        </w:rPr>
        <w:drawing>
          <wp:inline distT="0" distB="0" distL="0" distR="0" wp14:anchorId="41362D6C" wp14:editId="208CD617">
            <wp:extent cx="6120130" cy="3495040"/>
            <wp:effectExtent l="0" t="0" r="0" b="0"/>
            <wp:docPr id="826369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69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7FA">
        <w:br/>
        <w:t xml:space="preserve">Рисунок </w:t>
      </w:r>
      <w:r w:rsidR="008107FA">
        <w:fldChar w:fldCharType="begin"/>
      </w:r>
      <w:r w:rsidR="008107FA">
        <w:instrText xml:space="preserve"> SEQ Рисунок \* ARABIC </w:instrText>
      </w:r>
      <w:r w:rsidR="008107FA">
        <w:fldChar w:fldCharType="separate"/>
      </w:r>
      <w:r>
        <w:rPr>
          <w:noProof/>
        </w:rPr>
        <w:t>1</w:t>
      </w:r>
      <w:r w:rsidR="008107FA">
        <w:fldChar w:fldCharType="end"/>
      </w:r>
      <w:r w:rsidR="008107FA">
        <w:t xml:space="preserve"> — </w:t>
      </w:r>
      <w:r>
        <w:t>Подключили адаптер</w:t>
      </w:r>
    </w:p>
    <w:p w14:paraId="4D82DED6" w14:textId="56347848" w:rsidR="00C5360B" w:rsidRPr="00213888" w:rsidRDefault="00213888" w:rsidP="00C5360B">
      <w:pPr>
        <w:pStyle w:val="20"/>
        <w:rPr>
          <w:sz w:val="32"/>
          <w:u w:val="single"/>
        </w:rPr>
      </w:pPr>
      <w:r w:rsidRPr="00213888">
        <w:rPr>
          <w:sz w:val="32"/>
          <w:u w:val="single"/>
        </w:rPr>
        <w:t>Получение информации о сети</w:t>
      </w:r>
    </w:p>
    <w:p w14:paraId="11D4AC09" w14:textId="77777777" w:rsidR="00172069" w:rsidRDefault="00213888" w:rsidP="00172069">
      <w:pPr>
        <w:pStyle w:val="2"/>
      </w:pPr>
      <w:r w:rsidRPr="00213888">
        <w:t xml:space="preserve">Введите команду </w:t>
      </w:r>
      <w:proofErr w:type="spellStart"/>
      <w:r w:rsidRPr="00213888">
        <w:t>ip</w:t>
      </w:r>
      <w:proofErr w:type="spellEnd"/>
      <w:r w:rsidRPr="00213888">
        <w:t xml:space="preserve"> </w:t>
      </w:r>
      <w:proofErr w:type="spellStart"/>
      <w:r w:rsidRPr="00213888">
        <w:t>address</w:t>
      </w:r>
      <w:proofErr w:type="spellEnd"/>
      <w:r w:rsidRPr="00213888">
        <w:t>. Что вы увидели?</w:t>
      </w:r>
    </w:p>
    <w:p w14:paraId="0A42B623" w14:textId="0075AD44" w:rsidR="00172069" w:rsidRPr="00172069" w:rsidRDefault="00172069" w:rsidP="00172069">
      <w:pPr>
        <w:pStyle w:val="2"/>
        <w:numPr>
          <w:ilvl w:val="0"/>
          <w:numId w:val="0"/>
        </w:numPr>
        <w:rPr>
          <w:i/>
          <w:iCs w:val="0"/>
          <w:sz w:val="24"/>
        </w:rPr>
      </w:pPr>
      <w:r w:rsidRPr="00172069">
        <w:lastRenderedPageBreak/>
        <w:t xml:space="preserve"> </w:t>
      </w:r>
      <w:r w:rsidRPr="00172069">
        <w:rPr>
          <w:i/>
          <w:iCs w:val="0"/>
          <w:sz w:val="24"/>
        </w:rPr>
        <w:t>Увидела</w:t>
      </w:r>
      <w:r w:rsidRPr="00172069">
        <w:rPr>
          <w:i/>
          <w:iCs w:val="0"/>
          <w:sz w:val="24"/>
        </w:rPr>
        <w:t xml:space="preserve"> три интерфейса:</w:t>
      </w:r>
    </w:p>
    <w:p w14:paraId="3C522000" w14:textId="128C5659" w:rsidR="00172069" w:rsidRPr="00172069" w:rsidRDefault="00172069" w:rsidP="00172069">
      <w:pPr>
        <w:numPr>
          <w:ilvl w:val="0"/>
          <w:numId w:val="5"/>
        </w:numPr>
        <w:rPr>
          <w:i/>
          <w:sz w:val="24"/>
        </w:rPr>
      </w:pPr>
      <w:proofErr w:type="spellStart"/>
      <w:r w:rsidRPr="00172069">
        <w:rPr>
          <w:i/>
          <w:sz w:val="24"/>
        </w:rPr>
        <w:t>lo</w:t>
      </w:r>
      <w:proofErr w:type="spellEnd"/>
      <w:r w:rsidRPr="00172069">
        <w:rPr>
          <w:i/>
          <w:sz w:val="24"/>
        </w:rPr>
        <w:t> — петлевой (</w:t>
      </w:r>
      <w:proofErr w:type="spellStart"/>
      <w:r w:rsidRPr="00172069">
        <w:rPr>
          <w:i/>
          <w:sz w:val="24"/>
        </w:rPr>
        <w:t>loopback</w:t>
      </w:r>
      <w:proofErr w:type="spellEnd"/>
      <w:r w:rsidRPr="00172069">
        <w:rPr>
          <w:i/>
          <w:sz w:val="24"/>
        </w:rPr>
        <w:t>)</w:t>
      </w:r>
    </w:p>
    <w:p w14:paraId="35A27E30" w14:textId="13E9FC9A" w:rsidR="00172069" w:rsidRPr="00172069" w:rsidRDefault="00172069" w:rsidP="00172069">
      <w:pPr>
        <w:numPr>
          <w:ilvl w:val="0"/>
          <w:numId w:val="5"/>
        </w:numPr>
        <w:rPr>
          <w:i/>
          <w:sz w:val="24"/>
        </w:rPr>
      </w:pPr>
      <w:r w:rsidRPr="00172069">
        <w:rPr>
          <w:i/>
          <w:sz w:val="24"/>
        </w:rPr>
        <w:t>enp0s3 — NAT (через него выход в интернет)</w:t>
      </w:r>
    </w:p>
    <w:p w14:paraId="2F02DD64" w14:textId="15A2F207" w:rsidR="00172069" w:rsidRPr="00172069" w:rsidRDefault="00172069" w:rsidP="00172069">
      <w:pPr>
        <w:numPr>
          <w:ilvl w:val="0"/>
          <w:numId w:val="5"/>
        </w:numPr>
        <w:rPr>
          <w:i/>
          <w:sz w:val="24"/>
        </w:rPr>
      </w:pPr>
      <w:r w:rsidRPr="00172069">
        <w:rPr>
          <w:i/>
          <w:sz w:val="24"/>
        </w:rPr>
        <w:t>enp0s8 — новый Host-Only адаптер (пока без IP-адреса)</w:t>
      </w:r>
    </w:p>
    <w:p w14:paraId="42D9FD55" w14:textId="77777777" w:rsidR="00D4384B" w:rsidRPr="00213888" w:rsidRDefault="00D4384B" w:rsidP="00D4384B">
      <w:pPr>
        <w:rPr>
          <w:lang w:val="en-US"/>
        </w:rPr>
      </w:pPr>
      <w:r>
        <w:t>Использованные</w:t>
      </w:r>
      <w:r w:rsidRPr="00213888">
        <w:rPr>
          <w:lang w:val="en-US"/>
        </w:rPr>
        <w:t xml:space="preserve"> </w:t>
      </w:r>
      <w:r>
        <w:t>команды</w:t>
      </w:r>
      <w:r w:rsidRPr="00213888">
        <w:rPr>
          <w:lang w:val="en-US"/>
        </w:rPr>
        <w:t>:</w:t>
      </w:r>
    </w:p>
    <w:p w14:paraId="00BDC950" w14:textId="07A75C0A" w:rsidR="00D4384B" w:rsidRPr="00D4384B" w:rsidRDefault="00213888" w:rsidP="00D4384B">
      <w:pPr>
        <w:pStyle w:val="ad"/>
        <w:rPr>
          <w:lang w:val="en-US"/>
        </w:rPr>
      </w:pPr>
      <w:proofErr w:type="spellStart"/>
      <w:r w:rsidRPr="00213888">
        <w:rPr>
          <w:lang w:val="en-US"/>
        </w:rPr>
        <w:t>ip</w:t>
      </w:r>
      <w:proofErr w:type="spellEnd"/>
      <w:r w:rsidRPr="00213888">
        <w:rPr>
          <w:lang w:val="en-US"/>
        </w:rPr>
        <w:t xml:space="preserve"> address</w:t>
      </w:r>
    </w:p>
    <w:p w14:paraId="1ACE3252" w14:textId="520FDCDB" w:rsidR="008827B2" w:rsidRDefault="008827B2" w:rsidP="008827B2">
      <w:pPr>
        <w:pStyle w:val="af0"/>
      </w:pPr>
      <w:r>
        <w:rPr>
          <w:noProof/>
        </w:rPr>
        <w:drawing>
          <wp:inline distT="0" distB="0" distL="0" distR="0" wp14:anchorId="3149A2AE" wp14:editId="109DFD28">
            <wp:extent cx="5577840" cy="2666228"/>
            <wp:effectExtent l="0" t="0" r="3810" b="1270"/>
            <wp:docPr id="579844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44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7020" cy="269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F37" w:rsidRPr="00DB73D8">
        <w:br/>
      </w:r>
      <w:r w:rsidR="00A17F37">
        <w:t xml:space="preserve">Рисунок </w:t>
      </w:r>
      <w:r w:rsidR="00A17F37">
        <w:fldChar w:fldCharType="begin"/>
      </w:r>
      <w:r w:rsidR="00A17F37">
        <w:instrText xml:space="preserve"> SEQ Рисунок \* ARABIC </w:instrText>
      </w:r>
      <w:r w:rsidR="00A17F37">
        <w:fldChar w:fldCharType="separate"/>
      </w:r>
      <w:r w:rsidR="00213888">
        <w:rPr>
          <w:noProof/>
        </w:rPr>
        <w:t>2</w:t>
      </w:r>
      <w:r w:rsidR="00A17F37">
        <w:fldChar w:fldCharType="end"/>
      </w:r>
      <w:r w:rsidR="00A17F37">
        <w:t xml:space="preserve"> — </w:t>
      </w:r>
      <w:r w:rsidR="00DB73D8">
        <w:t>Результат выполнения команд</w:t>
      </w:r>
    </w:p>
    <w:p w14:paraId="7AC37E1B" w14:textId="442357D8" w:rsidR="008827B2" w:rsidRPr="00213888" w:rsidRDefault="008827B2" w:rsidP="008827B2">
      <w:pPr>
        <w:pStyle w:val="20"/>
        <w:rPr>
          <w:sz w:val="32"/>
          <w:u w:val="single"/>
        </w:rPr>
      </w:pPr>
      <w:r w:rsidRPr="008827B2">
        <w:rPr>
          <w:sz w:val="32"/>
          <w:u w:val="single"/>
        </w:rPr>
        <w:t>Задать IP адрес</w:t>
      </w:r>
    </w:p>
    <w:p w14:paraId="38C9BC0F" w14:textId="78E9E622" w:rsidR="008827B2" w:rsidRDefault="008827B2" w:rsidP="008827B2">
      <w:pPr>
        <w:pStyle w:val="2"/>
      </w:pPr>
      <w:r w:rsidRPr="008827B2">
        <w:t xml:space="preserve">Установите на третьем адаптере любой незанятый адрес из той же подсети, что и ваша хост-машина. По умолчанию, для виртуального адаптера </w:t>
      </w:r>
      <w:proofErr w:type="spellStart"/>
      <w:r w:rsidRPr="008827B2">
        <w:t>VirtualBox</w:t>
      </w:r>
      <w:proofErr w:type="spellEnd"/>
      <w:r w:rsidRPr="008827B2">
        <w:t xml:space="preserve"> выделена сеть 192.168.56.0, а сама хост машина имеет адрес 192.168.56.1.</w:t>
      </w:r>
    </w:p>
    <w:p w14:paraId="2E4054CE" w14:textId="77777777" w:rsidR="008827B2" w:rsidRPr="008827B2" w:rsidRDefault="008827B2" w:rsidP="008827B2">
      <w:r>
        <w:t>Использованные</w:t>
      </w:r>
      <w:r w:rsidRPr="008827B2">
        <w:t xml:space="preserve"> </w:t>
      </w:r>
      <w:r>
        <w:t>команды</w:t>
      </w:r>
      <w:r w:rsidRPr="008827B2">
        <w:t>:</w:t>
      </w:r>
    </w:p>
    <w:p w14:paraId="3B46D4DF" w14:textId="3EF7D5FC" w:rsidR="008827B2" w:rsidRPr="008827B2" w:rsidRDefault="008827B2" w:rsidP="008827B2">
      <w:pPr>
        <w:pStyle w:val="ad"/>
        <w:rPr>
          <w:lang w:val="en-US"/>
        </w:rPr>
      </w:pPr>
      <w:proofErr w:type="spellStart"/>
      <w:r w:rsidRPr="008827B2">
        <w:rPr>
          <w:lang w:val="en-US"/>
        </w:rPr>
        <w:t>ip</w:t>
      </w:r>
      <w:proofErr w:type="spellEnd"/>
      <w:r w:rsidRPr="008827B2">
        <w:rPr>
          <w:lang w:val="en-US"/>
        </w:rPr>
        <w:t xml:space="preserve"> link set enp0s8 up</w:t>
      </w:r>
    </w:p>
    <w:p w14:paraId="276142B5" w14:textId="77777777" w:rsidR="008827B2" w:rsidRPr="008827B2" w:rsidRDefault="008827B2" w:rsidP="008827B2">
      <w:pPr>
        <w:pStyle w:val="ad"/>
        <w:rPr>
          <w:lang w:val="en-US"/>
        </w:rPr>
      </w:pPr>
      <w:proofErr w:type="spellStart"/>
      <w:r w:rsidRPr="008827B2">
        <w:rPr>
          <w:lang w:val="en-US"/>
        </w:rPr>
        <w:t>ip</w:t>
      </w:r>
      <w:proofErr w:type="spellEnd"/>
      <w:r w:rsidRPr="008827B2">
        <w:rPr>
          <w:lang w:val="en-US"/>
        </w:rPr>
        <w:t xml:space="preserve"> address </w:t>
      </w:r>
      <w:proofErr w:type="gramStart"/>
      <w:r w:rsidRPr="008827B2">
        <w:rPr>
          <w:lang w:val="en-US"/>
        </w:rPr>
        <w:t>add</w:t>
      </w:r>
      <w:proofErr w:type="gramEnd"/>
      <w:r w:rsidRPr="008827B2">
        <w:rPr>
          <w:lang w:val="en-US"/>
        </w:rPr>
        <w:t xml:space="preserve"> 192.168.56.10/24 dev enp0s8</w:t>
      </w:r>
    </w:p>
    <w:p w14:paraId="68AC373D" w14:textId="77777777" w:rsidR="008827B2" w:rsidRPr="008827B2" w:rsidRDefault="008827B2" w:rsidP="008827B2">
      <w:pPr>
        <w:pStyle w:val="ad"/>
        <w:rPr>
          <w:lang w:val="en-US"/>
        </w:rPr>
      </w:pPr>
      <w:proofErr w:type="spellStart"/>
      <w:r w:rsidRPr="008827B2">
        <w:rPr>
          <w:lang w:val="en-US"/>
        </w:rPr>
        <w:t>ip</w:t>
      </w:r>
      <w:proofErr w:type="spellEnd"/>
      <w:r w:rsidRPr="008827B2">
        <w:rPr>
          <w:lang w:val="en-US"/>
        </w:rPr>
        <w:t xml:space="preserve"> address show enp0s8</w:t>
      </w:r>
    </w:p>
    <w:p w14:paraId="75023601" w14:textId="5948EF78" w:rsidR="008827B2" w:rsidRPr="008827B2" w:rsidRDefault="008827B2" w:rsidP="008827B2">
      <w:pPr>
        <w:pStyle w:val="ad"/>
        <w:rPr>
          <w:lang w:val="en-US"/>
        </w:rPr>
      </w:pPr>
    </w:p>
    <w:p w14:paraId="70DEB607" w14:textId="1BD8C420" w:rsidR="008827B2" w:rsidRDefault="008827B2" w:rsidP="008827B2">
      <w:pPr>
        <w:pStyle w:val="af0"/>
      </w:pPr>
      <w:r>
        <w:rPr>
          <w:noProof/>
        </w:rPr>
        <w:drawing>
          <wp:inline distT="0" distB="0" distL="0" distR="0" wp14:anchorId="0B8A60DD" wp14:editId="6D7E4949">
            <wp:extent cx="5428376" cy="1958340"/>
            <wp:effectExtent l="0" t="0" r="1270" b="3810"/>
            <wp:docPr id="823421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21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0530" cy="198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3D8">
        <w:br/>
      </w:r>
      <w:r>
        <w:t xml:space="preserve">Рисунок </w:t>
      </w:r>
      <w:r w:rsidR="00172069">
        <w:t>3</w:t>
      </w:r>
      <w:r>
        <w:t xml:space="preserve"> — Результат выполнения команд</w:t>
      </w:r>
    </w:p>
    <w:p w14:paraId="1545F65A" w14:textId="0769E9A8" w:rsidR="00172069" w:rsidRPr="00213888" w:rsidRDefault="00172069" w:rsidP="00172069">
      <w:pPr>
        <w:pStyle w:val="20"/>
        <w:rPr>
          <w:sz w:val="32"/>
          <w:u w:val="single"/>
        </w:rPr>
      </w:pPr>
      <w:r w:rsidRPr="00172069">
        <w:rPr>
          <w:sz w:val="32"/>
          <w:u w:val="single"/>
        </w:rPr>
        <w:lastRenderedPageBreak/>
        <w:t>Проверить связь</w:t>
      </w:r>
    </w:p>
    <w:p w14:paraId="38089EF5" w14:textId="7243A793" w:rsidR="00172069" w:rsidRDefault="00172069" w:rsidP="00172069">
      <w:pPr>
        <w:pStyle w:val="2"/>
      </w:pPr>
      <w:r w:rsidRPr="00172069">
        <w:t>Проверьте связь с самим собой — то есть с адресом, который вы выставили на адаптере</w:t>
      </w:r>
    </w:p>
    <w:p w14:paraId="3DC6E2B0" w14:textId="77777777" w:rsidR="00172069" w:rsidRPr="00172069" w:rsidRDefault="00172069" w:rsidP="00172069">
      <w:r>
        <w:t>Использованные</w:t>
      </w:r>
      <w:r w:rsidRPr="00172069">
        <w:t xml:space="preserve"> </w:t>
      </w:r>
      <w:r>
        <w:t>команды</w:t>
      </w:r>
      <w:r w:rsidRPr="00172069">
        <w:t>:</w:t>
      </w:r>
    </w:p>
    <w:p w14:paraId="3352A55D" w14:textId="340878BB" w:rsidR="00172069" w:rsidRPr="00172069" w:rsidRDefault="00172069" w:rsidP="00172069">
      <w:pPr>
        <w:pStyle w:val="ad"/>
      </w:pPr>
      <w:proofErr w:type="spellStart"/>
      <w:r w:rsidRPr="00172069">
        <w:t>ping</w:t>
      </w:r>
      <w:proofErr w:type="spellEnd"/>
      <w:r w:rsidRPr="00172069">
        <w:t xml:space="preserve"> 192.168.56.10</w:t>
      </w:r>
    </w:p>
    <w:p w14:paraId="7182055A" w14:textId="11F1F338" w:rsidR="008827B2" w:rsidRPr="008F5269" w:rsidRDefault="002B49C7" w:rsidP="008F5269">
      <w:pPr>
        <w:pStyle w:val="ad"/>
        <w:jc w:val="center"/>
      </w:pPr>
      <w:r>
        <w:rPr>
          <w:noProof/>
        </w:rPr>
        <w:drawing>
          <wp:inline distT="0" distB="0" distL="0" distR="0" wp14:anchorId="025711CC" wp14:editId="574BCC85">
            <wp:extent cx="5327290" cy="5516880"/>
            <wp:effectExtent l="0" t="0" r="6985" b="7620"/>
            <wp:docPr id="23395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5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2465" cy="553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2069" w:rsidRPr="00DB73D8">
        <w:br/>
      </w:r>
      <w:r w:rsidR="00172069">
        <w:t xml:space="preserve">Рисунок </w:t>
      </w:r>
      <w:r w:rsidR="00172069">
        <w:t>4</w:t>
      </w:r>
      <w:r w:rsidR="00172069">
        <w:t xml:space="preserve"> — Результат выполнения команд</w:t>
      </w:r>
    </w:p>
    <w:p w14:paraId="44CFF2BB" w14:textId="0006D36E" w:rsidR="00172069" w:rsidRDefault="00172069" w:rsidP="00172069">
      <w:pPr>
        <w:pStyle w:val="2"/>
      </w:pPr>
      <w:r w:rsidRPr="00172069">
        <w:t>Аналогичным образом проверьте связь с хост-машиной. Используйте адрес адаптера на хост-машине (по умолчанию — 192.168.56.1)</w:t>
      </w:r>
    </w:p>
    <w:p w14:paraId="789FCDD1" w14:textId="77777777" w:rsidR="00172069" w:rsidRPr="00172069" w:rsidRDefault="00172069" w:rsidP="00172069">
      <w:r>
        <w:t>Использованные</w:t>
      </w:r>
      <w:r w:rsidRPr="00172069">
        <w:t xml:space="preserve"> </w:t>
      </w:r>
      <w:r>
        <w:t>команды</w:t>
      </w:r>
      <w:r w:rsidRPr="00172069">
        <w:t>:</w:t>
      </w:r>
    </w:p>
    <w:p w14:paraId="5C028421" w14:textId="77777777" w:rsidR="008F5269" w:rsidRDefault="008F5269" w:rsidP="008F5269">
      <w:pPr>
        <w:pStyle w:val="ad"/>
      </w:pPr>
      <w:proofErr w:type="spellStart"/>
      <w:r w:rsidRPr="008F5269">
        <w:t>ping</w:t>
      </w:r>
      <w:proofErr w:type="spellEnd"/>
      <w:r w:rsidRPr="008F5269">
        <w:t xml:space="preserve"> -c 4 192.168.56.1</w:t>
      </w:r>
    </w:p>
    <w:p w14:paraId="2A3B994D" w14:textId="77777777" w:rsidR="008F5269" w:rsidRDefault="008F5269" w:rsidP="008F5269">
      <w:pPr>
        <w:pStyle w:val="ad"/>
        <w:jc w:val="center"/>
      </w:pPr>
    </w:p>
    <w:p w14:paraId="4F39C76B" w14:textId="4A814360" w:rsidR="00172069" w:rsidRDefault="008F5269" w:rsidP="008F5269">
      <w:pPr>
        <w:pStyle w:val="ad"/>
        <w:jc w:val="center"/>
      </w:pPr>
      <w:r>
        <w:rPr>
          <w:noProof/>
        </w:rPr>
        <w:lastRenderedPageBreak/>
        <w:drawing>
          <wp:inline distT="0" distB="0" distL="0" distR="0" wp14:anchorId="4A77742D" wp14:editId="11D0BD6B">
            <wp:extent cx="6120130" cy="2660650"/>
            <wp:effectExtent l="0" t="0" r="0" b="6350"/>
            <wp:docPr id="1109536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36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2069" w:rsidRPr="00DB73D8">
        <w:br/>
      </w:r>
      <w:r w:rsidR="00172069">
        <w:t xml:space="preserve">Рисунок </w:t>
      </w:r>
      <w:r w:rsidR="00172069">
        <w:t>5</w:t>
      </w:r>
      <w:r w:rsidR="00172069">
        <w:t xml:space="preserve"> — Результат выполнения команд</w:t>
      </w:r>
    </w:p>
    <w:p w14:paraId="5F8E8B59" w14:textId="77777777" w:rsidR="008F5269" w:rsidRDefault="008F5269" w:rsidP="008F5269">
      <w:pPr>
        <w:pStyle w:val="ad"/>
        <w:jc w:val="center"/>
      </w:pPr>
    </w:p>
    <w:p w14:paraId="514F04FD" w14:textId="77777777" w:rsidR="008F5269" w:rsidRDefault="008F5269" w:rsidP="008F5269">
      <w:pPr>
        <w:pStyle w:val="ad"/>
        <w:jc w:val="center"/>
      </w:pPr>
    </w:p>
    <w:p w14:paraId="31344374" w14:textId="6997D352" w:rsidR="00172069" w:rsidRDefault="00172069" w:rsidP="00172069">
      <w:pPr>
        <w:pStyle w:val="2"/>
      </w:pPr>
      <w:r w:rsidRPr="00172069">
        <w:t>Теперь попробуйте выполнить проверку связи из хост-машины в гостевую путем использования командной строки на операционной системе хост-машины.</w:t>
      </w:r>
    </w:p>
    <w:p w14:paraId="3D0C90E2" w14:textId="77777777" w:rsidR="00172069" w:rsidRPr="00172069" w:rsidRDefault="00172069" w:rsidP="00172069">
      <w:r>
        <w:t>Использованные</w:t>
      </w:r>
      <w:r w:rsidRPr="00172069">
        <w:t xml:space="preserve"> </w:t>
      </w:r>
      <w:r>
        <w:t>команды</w:t>
      </w:r>
      <w:r w:rsidRPr="00172069">
        <w:t>:</w:t>
      </w:r>
    </w:p>
    <w:p w14:paraId="0DC8AE03" w14:textId="3DE90944" w:rsidR="00172069" w:rsidRDefault="00172069" w:rsidP="005A34A1">
      <w:pPr>
        <w:pStyle w:val="ad"/>
        <w:numPr>
          <w:ilvl w:val="0"/>
          <w:numId w:val="6"/>
        </w:numPr>
      </w:pPr>
      <w:proofErr w:type="spellStart"/>
      <w:r w:rsidRPr="00172069">
        <w:rPr>
          <w:b/>
          <w:bCs/>
        </w:rPr>
        <w:t>Win</w:t>
      </w:r>
      <w:proofErr w:type="spellEnd"/>
      <w:r w:rsidRPr="00172069">
        <w:rPr>
          <w:b/>
          <w:bCs/>
        </w:rPr>
        <w:t xml:space="preserve"> + R</w:t>
      </w:r>
      <w:r w:rsidRPr="00172069">
        <w:t> → </w:t>
      </w:r>
      <w:proofErr w:type="spellStart"/>
      <w:r w:rsidRPr="00172069">
        <w:t>cmd</w:t>
      </w:r>
      <w:proofErr w:type="spellEnd"/>
      <w:r w:rsidRPr="00172069">
        <w:t> → Enter</w:t>
      </w:r>
    </w:p>
    <w:p w14:paraId="3A7731BE" w14:textId="0BB44CA2" w:rsidR="00172069" w:rsidRDefault="00172069" w:rsidP="005A34A1">
      <w:pPr>
        <w:pStyle w:val="ad"/>
        <w:numPr>
          <w:ilvl w:val="0"/>
          <w:numId w:val="6"/>
        </w:numPr>
      </w:pPr>
      <w:proofErr w:type="spellStart"/>
      <w:r w:rsidRPr="00172069">
        <w:t>I</w:t>
      </w:r>
      <w:r w:rsidRPr="00172069">
        <w:t>pconfig</w:t>
      </w:r>
      <w:proofErr w:type="spellEnd"/>
    </w:p>
    <w:p w14:paraId="36BDBC54" w14:textId="43EF7CF3" w:rsidR="00172069" w:rsidRDefault="00172069" w:rsidP="005A34A1">
      <w:pPr>
        <w:pStyle w:val="ad"/>
        <w:numPr>
          <w:ilvl w:val="0"/>
          <w:numId w:val="6"/>
        </w:numPr>
      </w:pPr>
      <w:r w:rsidRPr="00172069">
        <w:t>Нашла адаптер </w:t>
      </w:r>
      <w:proofErr w:type="spellStart"/>
      <w:r w:rsidRPr="00172069">
        <w:rPr>
          <w:b/>
          <w:bCs/>
        </w:rPr>
        <w:t>VirtualBox</w:t>
      </w:r>
      <w:proofErr w:type="spellEnd"/>
      <w:r w:rsidRPr="00172069">
        <w:rPr>
          <w:b/>
          <w:bCs/>
        </w:rPr>
        <w:t xml:space="preserve"> Host-Only Network</w:t>
      </w:r>
      <w:r w:rsidRPr="00172069">
        <w:t> с адресом 192.168.56.1.</w:t>
      </w:r>
    </w:p>
    <w:p w14:paraId="41F2F2F8" w14:textId="6865B0B4" w:rsidR="00172069" w:rsidRPr="00172069" w:rsidRDefault="005A34A1" w:rsidP="005A34A1">
      <w:pPr>
        <w:pStyle w:val="ad"/>
        <w:numPr>
          <w:ilvl w:val="0"/>
          <w:numId w:val="6"/>
        </w:numPr>
      </w:pPr>
      <w:r>
        <w:t>В</w:t>
      </w:r>
      <w:r w:rsidRPr="005A34A1">
        <w:t xml:space="preserve">ыполнила </w:t>
      </w:r>
      <w:proofErr w:type="spellStart"/>
      <w:r w:rsidRPr="005A34A1">
        <w:t>ping</w:t>
      </w:r>
      <w:proofErr w:type="spellEnd"/>
      <w:r w:rsidRPr="005A34A1">
        <w:t xml:space="preserve"> в гостевую </w:t>
      </w:r>
      <w:proofErr w:type="spellStart"/>
      <w:proofErr w:type="gramStart"/>
      <w:r w:rsidRPr="005A34A1">
        <w:t>машину:</w:t>
      </w:r>
      <w:r w:rsidR="00172069" w:rsidRPr="00172069">
        <w:t>ping</w:t>
      </w:r>
      <w:proofErr w:type="spellEnd"/>
      <w:proofErr w:type="gramEnd"/>
      <w:r w:rsidR="00172069" w:rsidRPr="00172069">
        <w:t xml:space="preserve"> 192.168.56.10</w:t>
      </w:r>
    </w:p>
    <w:p w14:paraId="56A889C1" w14:textId="77777777" w:rsidR="00172069" w:rsidRPr="00172069" w:rsidRDefault="00172069" w:rsidP="00172069">
      <w:pPr>
        <w:pStyle w:val="ad"/>
      </w:pPr>
    </w:p>
    <w:p w14:paraId="441D5DC6" w14:textId="534A2B70" w:rsidR="00C5360B" w:rsidRPr="00C5360B" w:rsidRDefault="00D42255" w:rsidP="00172069">
      <w:pPr>
        <w:pStyle w:val="af0"/>
      </w:pPr>
      <w:r>
        <w:rPr>
          <w:noProof/>
        </w:rPr>
        <w:drawing>
          <wp:inline distT="0" distB="0" distL="0" distR="0" wp14:anchorId="5F7151EF" wp14:editId="1F110892">
            <wp:extent cx="6120130" cy="3582670"/>
            <wp:effectExtent l="0" t="0" r="0" b="0"/>
            <wp:docPr id="1954548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48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2069" w:rsidRPr="00DB73D8">
        <w:br/>
      </w:r>
      <w:r w:rsidR="00172069">
        <w:t xml:space="preserve">Рисунок </w:t>
      </w:r>
      <w:r w:rsidR="00172069">
        <w:t>6</w:t>
      </w:r>
      <w:r w:rsidR="00172069">
        <w:t xml:space="preserve"> — Результат выполнения команд</w:t>
      </w:r>
    </w:p>
    <w:p w14:paraId="35A35C38" w14:textId="1AE66005" w:rsidR="00C5360B" w:rsidRDefault="00C305C4" w:rsidP="00C305C4">
      <w:pPr>
        <w:pStyle w:val="a3"/>
      </w:pPr>
      <w:r>
        <w:lastRenderedPageBreak/>
        <w:t>Вывод</w:t>
      </w:r>
    </w:p>
    <w:p w14:paraId="749085DB" w14:textId="417BA470" w:rsidR="000003D9" w:rsidRPr="00D42255" w:rsidRDefault="00D42255" w:rsidP="00D42255">
      <w:r w:rsidRPr="00D42255">
        <w:t xml:space="preserve">В процессе выполнения домашнего задания я узнала, что </w:t>
      </w:r>
      <w:proofErr w:type="spellStart"/>
      <w:r w:rsidRPr="00D42255">
        <w:t>VirtualBox</w:t>
      </w:r>
      <w:proofErr w:type="spellEnd"/>
      <w:r w:rsidRPr="00D42255">
        <w:t xml:space="preserve"> поддерживает несколько сетевых адаптеров, а режим Host-Only позволяет связать хост и гостя без интернета. Я научилась добавлять адаптер, настраивать IP через </w:t>
      </w:r>
      <w:proofErr w:type="spellStart"/>
      <w:r w:rsidRPr="00D42255">
        <w:t>ip</w:t>
      </w:r>
      <w:proofErr w:type="spellEnd"/>
      <w:r w:rsidRPr="00D42255">
        <w:t xml:space="preserve"> </w:t>
      </w:r>
      <w:proofErr w:type="spellStart"/>
      <w:r w:rsidRPr="00D42255">
        <w:t>address</w:t>
      </w:r>
      <w:proofErr w:type="spellEnd"/>
      <w:r w:rsidRPr="00D42255">
        <w:t xml:space="preserve"> </w:t>
      </w:r>
      <w:proofErr w:type="spellStart"/>
      <w:r w:rsidRPr="00D42255">
        <w:t>add</w:t>
      </w:r>
      <w:proofErr w:type="spellEnd"/>
      <w:r w:rsidRPr="00D42255">
        <w:t> и проверять связь командой </w:t>
      </w:r>
      <w:proofErr w:type="spellStart"/>
      <w:r w:rsidRPr="00D42255">
        <w:t>ping</w:t>
      </w:r>
      <w:proofErr w:type="spellEnd"/>
      <w:r w:rsidRPr="00D42255">
        <w:t> с обеих сторон. Я поняла, что ip и </w:t>
      </w:r>
      <w:proofErr w:type="spellStart"/>
      <w:r w:rsidRPr="00D42255">
        <w:t>ping</w:t>
      </w:r>
      <w:proofErr w:type="spellEnd"/>
      <w:r w:rsidRPr="00D42255">
        <w:t> </w:t>
      </w:r>
      <w:r w:rsidRPr="00D42255">
        <w:t>-</w:t>
      </w:r>
      <w:r w:rsidRPr="00D42255">
        <w:t xml:space="preserve"> базовые инструменты сетевого администрирования, а сеть в виртуальной машине настраивается так же, как на физической</w:t>
      </w:r>
    </w:p>
    <w:sectPr w:rsidR="000003D9" w:rsidRPr="00D42255" w:rsidSect="00D42255">
      <w:pgSz w:w="11906" w:h="16838"/>
      <w:pgMar w:top="1134" w:right="1134" w:bottom="14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E1105"/>
    <w:multiLevelType w:val="hybridMultilevel"/>
    <w:tmpl w:val="7B62ECE6"/>
    <w:lvl w:ilvl="0" w:tplc="BF4EAD2A">
      <w:start w:val="1"/>
      <w:numFmt w:val="bullet"/>
      <w:pStyle w:val="2"/>
      <w:lvlText w:val="☼"/>
      <w:lvlJc w:val="left"/>
      <w:pPr>
        <w:ind w:left="720" w:hanging="360"/>
      </w:pPr>
      <w:rPr>
        <w:rFonts w:ascii="Arial" w:hAnsi="Arial" w:hint="default"/>
        <w:color w:val="5B9BD5" w:themeColor="accent5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13BD1"/>
    <w:multiLevelType w:val="hybridMultilevel"/>
    <w:tmpl w:val="EDCEBBE4"/>
    <w:lvl w:ilvl="0" w:tplc="9D50B2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CA44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C21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48C7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14D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18C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0C22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7E1B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8209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94C5DA5"/>
    <w:multiLevelType w:val="multilevel"/>
    <w:tmpl w:val="AF2E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F16AF"/>
    <w:multiLevelType w:val="hybridMultilevel"/>
    <w:tmpl w:val="EFB23D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B36AB7"/>
    <w:multiLevelType w:val="multilevel"/>
    <w:tmpl w:val="D5C81B5E"/>
    <w:lvl w:ilvl="0">
      <w:start w:val="1"/>
      <w:numFmt w:val="decimal"/>
      <w:pStyle w:val="1"/>
      <w:lvlText w:val="Задание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70333718"/>
    <w:multiLevelType w:val="hybridMultilevel"/>
    <w:tmpl w:val="7F626EB2"/>
    <w:lvl w:ilvl="0" w:tplc="16A885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985F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6AA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981A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6484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145E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E6B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ECD2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C603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89296188">
    <w:abstractNumId w:val="4"/>
  </w:num>
  <w:num w:numId="2" w16cid:durableId="1225988865">
    <w:abstractNumId w:val="0"/>
  </w:num>
  <w:num w:numId="3" w16cid:durableId="2001038225">
    <w:abstractNumId w:val="1"/>
  </w:num>
  <w:num w:numId="4" w16cid:durableId="238636507">
    <w:abstractNumId w:val="5"/>
  </w:num>
  <w:num w:numId="5" w16cid:durableId="1994675301">
    <w:abstractNumId w:val="2"/>
  </w:num>
  <w:num w:numId="6" w16cid:durableId="5745084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888"/>
    <w:rsid w:val="000003D9"/>
    <w:rsid w:val="00172069"/>
    <w:rsid w:val="002035B3"/>
    <w:rsid w:val="00213888"/>
    <w:rsid w:val="00224446"/>
    <w:rsid w:val="00236ACA"/>
    <w:rsid w:val="002B49C7"/>
    <w:rsid w:val="002F4368"/>
    <w:rsid w:val="005A34A1"/>
    <w:rsid w:val="006E7496"/>
    <w:rsid w:val="008107FA"/>
    <w:rsid w:val="00813C2E"/>
    <w:rsid w:val="0084653A"/>
    <w:rsid w:val="008827B2"/>
    <w:rsid w:val="00896D9E"/>
    <w:rsid w:val="008F5269"/>
    <w:rsid w:val="00931513"/>
    <w:rsid w:val="009340F8"/>
    <w:rsid w:val="009E5330"/>
    <w:rsid w:val="00A17F37"/>
    <w:rsid w:val="00A93468"/>
    <w:rsid w:val="00C305C4"/>
    <w:rsid w:val="00C5360B"/>
    <w:rsid w:val="00C81A8A"/>
    <w:rsid w:val="00D42255"/>
    <w:rsid w:val="00D4384B"/>
    <w:rsid w:val="00D53836"/>
    <w:rsid w:val="00DB73D8"/>
    <w:rsid w:val="00DC054B"/>
    <w:rsid w:val="00E9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F2C3B"/>
  <w15:chartTrackingRefBased/>
  <w15:docId w15:val="{30615F5E-A927-49C9-B1A4-E4F84FAFA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360B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360B"/>
    <w:pPr>
      <w:keepNext/>
      <w:keepLines/>
      <w:numPr>
        <w:numId w:val="1"/>
      </w:numPr>
      <w:tabs>
        <w:tab w:val="left" w:pos="1701"/>
      </w:tabs>
      <w:spacing w:before="200" w:after="200"/>
      <w:outlineLvl w:val="0"/>
    </w:pPr>
    <w:rPr>
      <w:rFonts w:eastAsiaTheme="majorEastAsia" w:cstheme="majorBidi"/>
      <w:b/>
      <w:sz w:val="32"/>
      <w:szCs w:val="40"/>
      <w:u w:val="single"/>
    </w:rPr>
  </w:style>
  <w:style w:type="paragraph" w:styleId="20">
    <w:name w:val="heading 2"/>
    <w:basedOn w:val="a"/>
    <w:next w:val="a"/>
    <w:link w:val="21"/>
    <w:uiPriority w:val="9"/>
    <w:unhideWhenUsed/>
    <w:qFormat/>
    <w:rsid w:val="00C5360B"/>
    <w:pPr>
      <w:keepNext/>
      <w:keepLines/>
      <w:numPr>
        <w:ilvl w:val="1"/>
        <w:numId w:val="1"/>
      </w:numPr>
      <w:tabs>
        <w:tab w:val="left" w:pos="851"/>
      </w:tabs>
      <w:spacing w:before="200" w:after="10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rsid w:val="00000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3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3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3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3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60B"/>
    <w:rPr>
      <w:rFonts w:ascii="Times New Roman" w:eastAsiaTheme="majorEastAsia" w:hAnsi="Times New Roman" w:cstheme="majorBidi"/>
      <w:b/>
      <w:sz w:val="32"/>
      <w:szCs w:val="40"/>
      <w:u w:val="single"/>
    </w:rPr>
  </w:style>
  <w:style w:type="character" w:customStyle="1" w:styleId="21">
    <w:name w:val="Заголовок 2 Знак"/>
    <w:basedOn w:val="a0"/>
    <w:link w:val="20"/>
    <w:uiPriority w:val="9"/>
    <w:rsid w:val="00C536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3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3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3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3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3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3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3D9"/>
    <w:pPr>
      <w:keepNext/>
      <w:keepLines/>
      <w:suppressAutoHyphens/>
      <w:contextualSpacing/>
      <w:jc w:val="center"/>
    </w:pPr>
    <w:rPr>
      <w:rFonts w:eastAsiaTheme="majorEastAsia" w:cstheme="majorBidi"/>
      <w:b/>
      <w:caps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0003D9"/>
    <w:rPr>
      <w:rFonts w:ascii="Times New Roman" w:eastAsiaTheme="majorEastAsia" w:hAnsi="Times New Roman" w:cstheme="majorBidi"/>
      <w:b/>
      <w:caps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5C4"/>
    <w:pPr>
      <w:keepNext/>
      <w:keepLines/>
      <w:numPr>
        <w:ilvl w:val="1"/>
      </w:numPr>
      <w:suppressAutoHyphens/>
      <w:spacing w:after="400"/>
      <w:jc w:val="center"/>
    </w:pPr>
    <w:rPr>
      <w:rFonts w:eastAsiaTheme="majorEastAsia" w:cstheme="majorBidi"/>
      <w:smallCaps/>
      <w:spacing w:val="10"/>
      <w:sz w:val="30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05C4"/>
    <w:rPr>
      <w:rFonts w:ascii="Times New Roman" w:eastAsiaTheme="majorEastAsia" w:hAnsi="Times New Roman" w:cstheme="majorBidi"/>
      <w:smallCaps/>
      <w:spacing w:val="10"/>
      <w:sz w:val="30"/>
      <w:szCs w:val="28"/>
    </w:rPr>
  </w:style>
  <w:style w:type="paragraph" w:styleId="2">
    <w:name w:val="Quote"/>
    <w:aliases w:val="Текст задания"/>
    <w:basedOn w:val="a"/>
    <w:next w:val="a"/>
    <w:link w:val="22"/>
    <w:uiPriority w:val="29"/>
    <w:qFormat/>
    <w:rsid w:val="00A17F37"/>
    <w:pPr>
      <w:numPr>
        <w:numId w:val="2"/>
      </w:numPr>
      <w:spacing w:before="100" w:after="100"/>
      <w:ind w:left="426" w:hanging="426"/>
    </w:pPr>
    <w:rPr>
      <w:iCs/>
      <w:color w:val="404040" w:themeColor="text1" w:themeTint="BF"/>
    </w:rPr>
  </w:style>
  <w:style w:type="character" w:customStyle="1" w:styleId="22">
    <w:name w:val="Цитата 2 Знак"/>
    <w:aliases w:val="Текст задания Знак"/>
    <w:basedOn w:val="a0"/>
    <w:link w:val="2"/>
    <w:uiPriority w:val="29"/>
    <w:rsid w:val="00A17F37"/>
    <w:rPr>
      <w:rFonts w:ascii="Times New Roman" w:hAnsi="Times New Roman"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rsid w:val="000003D9"/>
    <w:pPr>
      <w:ind w:left="720"/>
      <w:contextualSpacing/>
    </w:pPr>
  </w:style>
  <w:style w:type="character" w:styleId="a8">
    <w:name w:val="Intense Emphasis"/>
    <w:basedOn w:val="a0"/>
    <w:uiPriority w:val="21"/>
    <w:rsid w:val="000003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000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3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rsid w:val="000003D9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rsid w:val="000003D9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d">
    <w:name w:val="Исходный код"/>
    <w:basedOn w:val="a"/>
    <w:link w:val="ae"/>
    <w:qFormat/>
    <w:rsid w:val="000003D9"/>
    <w:pPr>
      <w:widowControl w:val="0"/>
      <w:spacing w:before="160" w:after="160" w:line="252" w:lineRule="auto"/>
      <w:contextualSpacing/>
      <w:jc w:val="left"/>
    </w:pPr>
    <w:rPr>
      <w:rFonts w:ascii="Consolas" w:hAnsi="Consolas"/>
      <w:sz w:val="20"/>
    </w:rPr>
  </w:style>
  <w:style w:type="character" w:customStyle="1" w:styleId="ae">
    <w:name w:val="Исходный код Знак"/>
    <w:basedOn w:val="a0"/>
    <w:link w:val="ad"/>
    <w:rsid w:val="000003D9"/>
    <w:rPr>
      <w:rFonts w:ascii="Consolas" w:hAnsi="Consolas"/>
      <w:sz w:val="20"/>
    </w:rPr>
  </w:style>
  <w:style w:type="table" w:styleId="af">
    <w:name w:val="Table Grid"/>
    <w:basedOn w:val="a1"/>
    <w:uiPriority w:val="39"/>
    <w:rsid w:val="00C53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unhideWhenUsed/>
    <w:qFormat/>
    <w:rsid w:val="008107FA"/>
    <w:pPr>
      <w:keepLines/>
      <w:spacing w:after="300" w:line="264" w:lineRule="auto"/>
      <w:jc w:val="center"/>
    </w:pPr>
    <w:rPr>
      <w:iCs/>
      <w:sz w:val="24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8827B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27B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4;&#1057;&#1080;&#1057;\&#1056;&#1055;&#1054;26%201_&#1057;&#1091;&#1077;&#1090;&#1085;&#1086;&#1074;&#1072;%20&#1040;&#1088;&#1080;&#1085;&#1072;_&#1054;&#1057;_&#1044;&#1047;_29.09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AFF8C-0A77-4E0D-A9D6-1D69DDE66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РПО26 1_Суетнова Арина_ОС_ДЗ_29.09</Template>
  <TotalTime>1259</TotalTime>
  <Pages>1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Сергей Яковлев</cp:lastModifiedBy>
  <cp:revision>2</cp:revision>
  <dcterms:created xsi:type="dcterms:W3CDTF">2026-09-29T21:22:00Z</dcterms:created>
  <dcterms:modified xsi:type="dcterms:W3CDTF">2026-09-30T18:21:00Z</dcterms:modified>
</cp:coreProperties>
</file>